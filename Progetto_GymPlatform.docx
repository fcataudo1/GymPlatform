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31009" w14:textId="78AE9389" w:rsidR="00ED6C36" w:rsidRDefault="00ED6C36" w:rsidP="00A126D0">
      <w:pPr>
        <w:ind w:left="0"/>
        <w:rPr>
          <w:lang w:eastAsia="en-US"/>
        </w:rPr>
      </w:pPr>
    </w:p>
    <w:p w14:paraId="1896A93B" w14:textId="77777777" w:rsidR="00A126D0" w:rsidRDefault="00A126D0" w:rsidP="00A126D0">
      <w:pPr>
        <w:ind w:left="0"/>
        <w:rPr>
          <w:lang w:eastAsia="en-US"/>
        </w:rPr>
      </w:pPr>
    </w:p>
    <w:p w14:paraId="460FBDFD" w14:textId="77777777" w:rsidR="00A126D0" w:rsidRDefault="00A126D0" w:rsidP="00A126D0">
      <w:pPr>
        <w:ind w:left="0"/>
        <w:rPr>
          <w:lang w:eastAsia="en-US"/>
        </w:rPr>
      </w:pPr>
    </w:p>
    <w:p w14:paraId="063EA07B" w14:textId="77777777" w:rsidR="00ED6C36" w:rsidRDefault="00ED6C36" w:rsidP="00ED6C36">
      <w:pPr>
        <w:rPr>
          <w:lang w:eastAsia="en-US"/>
        </w:rPr>
      </w:pPr>
    </w:p>
    <w:p w14:paraId="19270025" w14:textId="77777777" w:rsidR="00ED6C36" w:rsidRDefault="00ED6C36" w:rsidP="00ED6C36">
      <w:pPr>
        <w:rPr>
          <w:lang w:eastAsia="en-US"/>
        </w:rPr>
      </w:pPr>
    </w:p>
    <w:p w14:paraId="32A05827" w14:textId="77777777" w:rsidR="00ED6C36" w:rsidRDefault="00ED6C36" w:rsidP="00ED6C36">
      <w:pPr>
        <w:rPr>
          <w:lang w:eastAsia="en-US"/>
        </w:rPr>
      </w:pPr>
    </w:p>
    <w:p w14:paraId="7FFB8213" w14:textId="77777777" w:rsidR="00ED6C36" w:rsidRPr="00ED6C36" w:rsidRDefault="00ED6C36" w:rsidP="00ED6C36">
      <w:pPr>
        <w:rPr>
          <w:lang w:eastAsia="en-US"/>
        </w:rPr>
      </w:pPr>
    </w:p>
    <w:p w14:paraId="733A8DCE" w14:textId="77777777" w:rsidR="00ED6C36" w:rsidRDefault="00ED6C36" w:rsidP="00ED6C36">
      <w:pPr>
        <w:pStyle w:val="Titolo"/>
        <w:rPr>
          <w:sz w:val="72"/>
          <w:szCs w:val="72"/>
          <w:lang w:eastAsia="en-US"/>
        </w:rPr>
      </w:pPr>
    </w:p>
    <w:p w14:paraId="56C0BCA4" w14:textId="285F15DE" w:rsidR="00ED6C36" w:rsidRPr="00A126D0" w:rsidRDefault="00ED6C36" w:rsidP="00ED6C36">
      <w:pPr>
        <w:pStyle w:val="Titolo"/>
        <w:rPr>
          <w:color w:val="C00000"/>
          <w:sz w:val="72"/>
          <w:szCs w:val="72"/>
          <w:lang w:eastAsia="en-US"/>
        </w:rPr>
      </w:pPr>
      <w:r w:rsidRPr="00A126D0">
        <w:rPr>
          <w:color w:val="C00000"/>
          <w:sz w:val="72"/>
          <w:szCs w:val="72"/>
          <w:lang w:eastAsia="en-US"/>
        </w:rPr>
        <w:t>Progetto di base dati</w:t>
      </w:r>
    </w:p>
    <w:p w14:paraId="4134D9AD" w14:textId="7876DE6A" w:rsidR="00ED6C36" w:rsidRDefault="00ED6C36" w:rsidP="00ED6C36">
      <w:pPr>
        <w:pStyle w:val="Titolo1"/>
        <w:jc w:val="right"/>
        <w:rPr>
          <w:color w:val="auto"/>
          <w:sz w:val="36"/>
          <w:szCs w:val="36"/>
          <w:lang w:eastAsia="en-US"/>
        </w:rPr>
      </w:pPr>
      <w:r w:rsidRPr="00ED6C36">
        <w:rPr>
          <w:color w:val="auto"/>
          <w:sz w:val="36"/>
          <w:szCs w:val="36"/>
          <w:lang w:eastAsia="en-US"/>
        </w:rPr>
        <w:t>Piattaforma gestione palestra</w:t>
      </w:r>
    </w:p>
    <w:p w14:paraId="1E212436" w14:textId="64DCCA31" w:rsidR="00ED6C36" w:rsidRDefault="00ED6C36" w:rsidP="00ED6C36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sz w:val="36"/>
          <w:szCs w:val="36"/>
          <w:lang w:eastAsia="en-US"/>
        </w:rPr>
      </w:pPr>
    </w:p>
    <w:p w14:paraId="07601498" w14:textId="2CB58347" w:rsidR="00D2320A" w:rsidRDefault="00ED6C36" w:rsidP="00CE07CC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sz w:val="36"/>
          <w:szCs w:val="36"/>
          <w:lang w:eastAsia="en-US"/>
        </w:rPr>
      </w:pPr>
      <w:r>
        <w:rPr>
          <w:rFonts w:asciiTheme="majorHAnsi" w:eastAsiaTheme="majorEastAsia" w:hAnsiTheme="majorHAnsi" w:cstheme="majorBidi"/>
          <w:caps/>
          <w:sz w:val="36"/>
          <w:szCs w:val="36"/>
          <w:lang w:eastAsia="en-US"/>
        </w:rPr>
        <w:br w:type="page"/>
      </w:r>
    </w:p>
    <w:p w14:paraId="1B78E3C4" w14:textId="390B18D1" w:rsidR="004B3F1E" w:rsidRPr="0075341E" w:rsidRDefault="004B3F1E" w:rsidP="0086692B">
      <w:pPr>
        <w:pStyle w:val="Paragrafoelenco"/>
        <w:numPr>
          <w:ilvl w:val="0"/>
          <w:numId w:val="21"/>
        </w:numPr>
        <w:jc w:val="both"/>
        <w:rPr>
          <w:rFonts w:eastAsiaTheme="majorEastAsia"/>
          <w:color w:val="C00000"/>
          <w:sz w:val="28"/>
          <w:szCs w:val="28"/>
          <w:lang w:eastAsia="en-US"/>
        </w:rPr>
      </w:pPr>
      <w:r w:rsidRPr="0075341E">
        <w:rPr>
          <w:rFonts w:eastAsiaTheme="majorEastAsia"/>
          <w:color w:val="C00000"/>
          <w:sz w:val="28"/>
          <w:szCs w:val="28"/>
          <w:lang w:eastAsia="en-US"/>
        </w:rPr>
        <w:lastRenderedPageBreak/>
        <w:t>Raccolta delle specifiche della realtà di interesse</w:t>
      </w:r>
    </w:p>
    <w:p w14:paraId="6CC053F5" w14:textId="7810F773" w:rsidR="0075341E" w:rsidRDefault="0075341E" w:rsidP="0086692B">
      <w:pPr>
        <w:pStyle w:val="Paragrafoelenco"/>
        <w:ind w:left="360"/>
        <w:jc w:val="both"/>
        <w:rPr>
          <w:rFonts w:eastAsiaTheme="majorEastAsia"/>
          <w:color w:val="C00000"/>
          <w:sz w:val="28"/>
          <w:szCs w:val="28"/>
          <w:lang w:eastAsia="en-US"/>
        </w:rPr>
      </w:pPr>
      <w:r w:rsidRPr="0075341E">
        <w:rPr>
          <w:rFonts w:eastAsiaTheme="majorEastAsia"/>
          <w:color w:val="C00000"/>
          <w:sz w:val="28"/>
          <w:szCs w:val="28"/>
          <w:lang w:eastAsia="en-US"/>
        </w:rPr>
        <w:t>Descrizione</w:t>
      </w:r>
    </w:p>
    <w:p w14:paraId="792E4CD5" w14:textId="2DC78F14" w:rsidR="00D97C68" w:rsidRDefault="00DE2EBE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  <w:lang w:eastAsia="en-US"/>
        </w:rPr>
        <w:t>Si vuole progettare una base di</w:t>
      </w:r>
      <w:r w:rsidR="00D0304F">
        <w:rPr>
          <w:rFonts w:eastAsiaTheme="majorEastAsia"/>
          <w:color w:val="000000" w:themeColor="text1"/>
          <w:sz w:val="28"/>
          <w:szCs w:val="28"/>
          <w:lang w:eastAsia="en-US"/>
        </w:rPr>
        <w:t xml:space="preserve"> dati per la gestione di una </w:t>
      </w:r>
      <w:r w:rsidR="00D0304F" w:rsidRPr="001F5548">
        <w:rPr>
          <w:rFonts w:eastAsiaTheme="majorEastAsia"/>
          <w:b/>
          <w:bCs/>
          <w:color w:val="000000" w:themeColor="text1"/>
          <w:sz w:val="28"/>
          <w:szCs w:val="28"/>
          <w:lang w:eastAsia="en-US"/>
        </w:rPr>
        <w:t>piattaforma</w:t>
      </w:r>
      <w:r w:rsidR="00CD63E1">
        <w:rPr>
          <w:rFonts w:eastAsiaTheme="majorEastAsia"/>
          <w:color w:val="000000" w:themeColor="text1"/>
          <w:sz w:val="28"/>
          <w:szCs w:val="28"/>
          <w:lang w:eastAsia="en-US"/>
        </w:rPr>
        <w:t xml:space="preserve"> </w:t>
      </w:r>
      <w:r w:rsidR="00CC0026">
        <w:rPr>
          <w:rFonts w:cs="Segoe UI"/>
          <w:color w:val="000000" w:themeColor="text1"/>
          <w:sz w:val="28"/>
          <w:szCs w:val="28"/>
        </w:rPr>
        <w:t>ideata</w:t>
      </w:r>
      <w:r w:rsidR="00CD63E1" w:rsidRPr="00D214A8">
        <w:rPr>
          <w:rFonts w:cs="Segoe UI"/>
          <w:color w:val="000000" w:themeColor="text1"/>
          <w:sz w:val="28"/>
          <w:szCs w:val="28"/>
        </w:rPr>
        <w:t xml:space="preserve"> per ottimizzare l'amministrazione e l</w:t>
      </w:r>
      <w:r w:rsidR="00D97C68">
        <w:rPr>
          <w:rFonts w:cs="Segoe UI"/>
          <w:color w:val="000000" w:themeColor="text1"/>
          <w:sz w:val="28"/>
          <w:szCs w:val="28"/>
        </w:rPr>
        <w:t>e</w:t>
      </w:r>
      <w:r w:rsidR="00CD63E1" w:rsidRPr="00D214A8">
        <w:rPr>
          <w:rFonts w:cs="Segoe UI"/>
          <w:color w:val="000000" w:themeColor="text1"/>
          <w:sz w:val="28"/>
          <w:szCs w:val="28"/>
        </w:rPr>
        <w:t xml:space="preserve"> attività quotidiane all'interno di una </w:t>
      </w:r>
      <w:r w:rsidR="00CD63E1" w:rsidRPr="001F5548">
        <w:rPr>
          <w:rFonts w:cs="Segoe UI"/>
          <w:b/>
          <w:bCs/>
          <w:color w:val="000000" w:themeColor="text1"/>
          <w:sz w:val="28"/>
          <w:szCs w:val="28"/>
        </w:rPr>
        <w:t>palestra</w:t>
      </w:r>
      <w:r w:rsidR="00CD63E1" w:rsidRPr="00D214A8">
        <w:rPr>
          <w:rFonts w:cs="Segoe UI"/>
          <w:color w:val="000000" w:themeColor="text1"/>
          <w:sz w:val="28"/>
          <w:szCs w:val="28"/>
        </w:rPr>
        <w:t xml:space="preserve">. </w:t>
      </w:r>
    </w:p>
    <w:p w14:paraId="145B2C1D" w14:textId="0D9EC4C1" w:rsidR="00404E75" w:rsidRDefault="008D0FA2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cs="Segoe UI"/>
          <w:color w:val="000000" w:themeColor="text1"/>
          <w:sz w:val="28"/>
          <w:szCs w:val="28"/>
        </w:rPr>
        <w:t xml:space="preserve">L’accesso alla piattaforma si effettua tramite la creazione di un account, identificato univocamente da un </w:t>
      </w:r>
      <w:r w:rsidR="009121CA">
        <w:rPr>
          <w:rFonts w:cs="Segoe UI"/>
          <w:color w:val="000000" w:themeColor="text1"/>
          <w:sz w:val="28"/>
          <w:szCs w:val="28"/>
        </w:rPr>
        <w:t>username</w:t>
      </w:r>
      <w:r w:rsidR="00F26404">
        <w:rPr>
          <w:rFonts w:cs="Segoe UI"/>
          <w:color w:val="000000" w:themeColor="text1"/>
          <w:sz w:val="28"/>
          <w:szCs w:val="28"/>
        </w:rPr>
        <w:t>. Inoltre, di un account si vuole conoscere nome e cognome dell’utente, la sua data di nascita</w:t>
      </w:r>
      <w:r w:rsidR="00B61ADA">
        <w:rPr>
          <w:rFonts w:cs="Segoe UI"/>
          <w:color w:val="000000" w:themeColor="text1"/>
          <w:sz w:val="28"/>
          <w:szCs w:val="28"/>
        </w:rPr>
        <w:t>,</w:t>
      </w:r>
      <w:r w:rsidR="00E93926">
        <w:rPr>
          <w:rFonts w:cs="Segoe UI"/>
          <w:color w:val="000000" w:themeColor="text1"/>
          <w:sz w:val="28"/>
          <w:szCs w:val="28"/>
        </w:rPr>
        <w:t xml:space="preserve"> indirizzo</w:t>
      </w:r>
      <w:r w:rsidR="005F254A">
        <w:rPr>
          <w:rFonts w:cs="Segoe UI"/>
          <w:color w:val="000000" w:themeColor="text1"/>
          <w:sz w:val="28"/>
          <w:szCs w:val="28"/>
        </w:rPr>
        <w:t>,</w:t>
      </w:r>
      <w:r w:rsidR="00E852AF">
        <w:rPr>
          <w:rFonts w:cs="Segoe UI"/>
          <w:color w:val="000000" w:themeColor="text1"/>
          <w:sz w:val="28"/>
          <w:szCs w:val="28"/>
        </w:rPr>
        <w:t xml:space="preserve"> </w:t>
      </w:r>
      <w:r w:rsidR="009A0E5B">
        <w:rPr>
          <w:rFonts w:cs="Segoe UI"/>
          <w:color w:val="000000" w:themeColor="text1"/>
          <w:sz w:val="28"/>
          <w:szCs w:val="28"/>
        </w:rPr>
        <w:t>genere</w:t>
      </w:r>
      <w:r w:rsidR="00E852AF">
        <w:rPr>
          <w:rFonts w:cs="Segoe UI"/>
          <w:color w:val="000000" w:themeColor="text1"/>
          <w:sz w:val="28"/>
          <w:szCs w:val="28"/>
        </w:rPr>
        <w:t>,</w:t>
      </w:r>
      <w:r w:rsidR="0092601D">
        <w:rPr>
          <w:rFonts w:cs="Segoe UI"/>
          <w:color w:val="000000" w:themeColor="text1"/>
          <w:sz w:val="28"/>
          <w:szCs w:val="28"/>
        </w:rPr>
        <w:t xml:space="preserve"> numero di telefono</w:t>
      </w:r>
      <w:r w:rsidR="00E852AF">
        <w:rPr>
          <w:rFonts w:cs="Segoe UI"/>
          <w:color w:val="000000" w:themeColor="text1"/>
          <w:sz w:val="28"/>
          <w:szCs w:val="28"/>
        </w:rPr>
        <w:t xml:space="preserve"> ed </w:t>
      </w:r>
      <w:proofErr w:type="gramStart"/>
      <w:r w:rsidR="00E852AF">
        <w:rPr>
          <w:rFonts w:cs="Segoe UI"/>
          <w:color w:val="000000" w:themeColor="text1"/>
          <w:sz w:val="28"/>
          <w:szCs w:val="28"/>
        </w:rPr>
        <w:t>un</w:t>
      </w:r>
      <w:r w:rsidR="00996800">
        <w:rPr>
          <w:rFonts w:cs="Segoe UI"/>
          <w:color w:val="000000" w:themeColor="text1"/>
          <w:sz w:val="28"/>
          <w:szCs w:val="28"/>
        </w:rPr>
        <w:t>’email</w:t>
      </w:r>
      <w:proofErr w:type="gramEnd"/>
      <w:r w:rsidR="00996800">
        <w:rPr>
          <w:rFonts w:cs="Segoe UI"/>
          <w:color w:val="000000" w:themeColor="text1"/>
          <w:sz w:val="28"/>
          <w:szCs w:val="28"/>
        </w:rPr>
        <w:t xml:space="preserve"> e password per effettuare correttamente il login. </w:t>
      </w:r>
    </w:p>
    <w:p w14:paraId="18E3D993" w14:textId="5749ACC3" w:rsidR="00996800" w:rsidRDefault="00996800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cs="Segoe UI"/>
          <w:color w:val="000000" w:themeColor="text1"/>
          <w:sz w:val="28"/>
          <w:szCs w:val="28"/>
        </w:rPr>
        <w:t>Un account</w:t>
      </w:r>
      <w:r w:rsidR="00CC06A9">
        <w:rPr>
          <w:rFonts w:cs="Segoe UI"/>
          <w:color w:val="000000" w:themeColor="text1"/>
          <w:sz w:val="28"/>
          <w:szCs w:val="28"/>
        </w:rPr>
        <w:t xml:space="preserve"> può essere sia cliente che istruttore della palestra. Dei primi si vuole tener traccia</w:t>
      </w:r>
      <w:r w:rsidR="00A5100B">
        <w:rPr>
          <w:rFonts w:cs="Segoe UI"/>
          <w:color w:val="000000" w:themeColor="text1"/>
          <w:sz w:val="28"/>
          <w:szCs w:val="28"/>
        </w:rPr>
        <w:t xml:space="preserve"> de</w:t>
      </w:r>
      <w:r w:rsidR="00B4084D">
        <w:rPr>
          <w:rFonts w:cs="Segoe UI"/>
          <w:color w:val="000000" w:themeColor="text1"/>
          <w:sz w:val="28"/>
          <w:szCs w:val="28"/>
        </w:rPr>
        <w:t>ll</w:t>
      </w:r>
      <w:r w:rsidR="0016337B">
        <w:rPr>
          <w:rFonts w:cs="Segoe UI"/>
          <w:color w:val="000000" w:themeColor="text1"/>
          <w:sz w:val="28"/>
          <w:szCs w:val="28"/>
        </w:rPr>
        <w:t>’altezza</w:t>
      </w:r>
      <w:r w:rsidR="00010C69">
        <w:rPr>
          <w:rFonts w:cs="Segoe UI"/>
          <w:color w:val="000000" w:themeColor="text1"/>
          <w:sz w:val="28"/>
          <w:szCs w:val="28"/>
        </w:rPr>
        <w:t xml:space="preserve"> e</w:t>
      </w:r>
      <w:r w:rsidR="0016337B">
        <w:rPr>
          <w:rFonts w:cs="Segoe UI"/>
          <w:color w:val="000000" w:themeColor="text1"/>
          <w:sz w:val="28"/>
          <w:szCs w:val="28"/>
        </w:rPr>
        <w:t xml:space="preserve"> il pes</w:t>
      </w:r>
      <w:r w:rsidR="00466D89">
        <w:rPr>
          <w:rFonts w:cs="Segoe UI"/>
          <w:color w:val="000000" w:themeColor="text1"/>
          <w:sz w:val="28"/>
          <w:szCs w:val="28"/>
        </w:rPr>
        <w:t>o</w:t>
      </w:r>
      <w:r w:rsidR="00015F58">
        <w:rPr>
          <w:rFonts w:cs="Segoe UI"/>
          <w:color w:val="000000" w:themeColor="text1"/>
          <w:sz w:val="28"/>
          <w:szCs w:val="28"/>
        </w:rPr>
        <w:t xml:space="preserve">, dei secondi </w:t>
      </w:r>
      <w:r w:rsidR="002E212A">
        <w:rPr>
          <w:rFonts w:cs="Segoe UI"/>
          <w:color w:val="000000" w:themeColor="text1"/>
          <w:sz w:val="28"/>
          <w:szCs w:val="28"/>
        </w:rPr>
        <w:t>l</w:t>
      </w:r>
      <w:r w:rsidR="00B02CCD">
        <w:rPr>
          <w:rFonts w:cs="Segoe UI"/>
          <w:color w:val="000000" w:themeColor="text1"/>
          <w:sz w:val="28"/>
          <w:szCs w:val="28"/>
        </w:rPr>
        <w:t>a</w:t>
      </w:r>
      <w:r w:rsidR="002E212A">
        <w:rPr>
          <w:rFonts w:cs="Segoe UI"/>
          <w:color w:val="000000" w:themeColor="text1"/>
          <w:sz w:val="28"/>
          <w:szCs w:val="28"/>
        </w:rPr>
        <w:t xml:space="preserve"> certificazion</w:t>
      </w:r>
      <w:r w:rsidR="00B02CCD">
        <w:rPr>
          <w:rFonts w:cs="Segoe UI"/>
          <w:color w:val="000000" w:themeColor="text1"/>
          <w:sz w:val="28"/>
          <w:szCs w:val="28"/>
        </w:rPr>
        <w:t>e</w:t>
      </w:r>
      <w:r w:rsidR="00010C69">
        <w:rPr>
          <w:rFonts w:cs="Segoe UI"/>
          <w:color w:val="000000" w:themeColor="text1"/>
          <w:sz w:val="28"/>
          <w:szCs w:val="28"/>
        </w:rPr>
        <w:t xml:space="preserve">, </w:t>
      </w:r>
      <w:r w:rsidR="00F4774E">
        <w:rPr>
          <w:rFonts w:cs="Segoe UI"/>
          <w:color w:val="000000" w:themeColor="text1"/>
          <w:sz w:val="28"/>
          <w:szCs w:val="28"/>
        </w:rPr>
        <w:t xml:space="preserve">le ore </w:t>
      </w:r>
      <w:r w:rsidR="00930523">
        <w:rPr>
          <w:rFonts w:cs="Segoe UI"/>
          <w:color w:val="000000" w:themeColor="text1"/>
          <w:sz w:val="28"/>
          <w:szCs w:val="28"/>
        </w:rPr>
        <w:t>di lavoro</w:t>
      </w:r>
      <w:r w:rsidR="00010C69">
        <w:rPr>
          <w:rFonts w:cs="Segoe UI"/>
          <w:color w:val="000000" w:themeColor="text1"/>
          <w:sz w:val="28"/>
          <w:szCs w:val="28"/>
        </w:rPr>
        <w:t xml:space="preserve"> e il numero dei corsi che organizza</w:t>
      </w:r>
      <w:r w:rsidR="00030338">
        <w:rPr>
          <w:rFonts w:cs="Segoe UI"/>
          <w:color w:val="000000" w:themeColor="text1"/>
          <w:sz w:val="28"/>
          <w:szCs w:val="28"/>
        </w:rPr>
        <w:t>.</w:t>
      </w:r>
    </w:p>
    <w:p w14:paraId="1A2B1579" w14:textId="5CFDCBB2" w:rsidR="00030338" w:rsidRDefault="00030338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cs="Segoe UI"/>
          <w:color w:val="000000" w:themeColor="text1"/>
          <w:sz w:val="28"/>
          <w:szCs w:val="28"/>
        </w:rPr>
        <w:t xml:space="preserve">Ogni </w:t>
      </w:r>
      <w:r w:rsidR="00CB0215">
        <w:rPr>
          <w:rFonts w:cs="Segoe UI"/>
          <w:color w:val="000000" w:themeColor="text1"/>
          <w:sz w:val="28"/>
          <w:szCs w:val="28"/>
        </w:rPr>
        <w:t>cliente</w:t>
      </w:r>
      <w:r w:rsidR="003E6CA2">
        <w:rPr>
          <w:rFonts w:cs="Segoe UI"/>
          <w:color w:val="000000" w:themeColor="text1"/>
          <w:sz w:val="28"/>
          <w:szCs w:val="28"/>
        </w:rPr>
        <w:t xml:space="preserve"> </w:t>
      </w:r>
      <w:r w:rsidR="00B771B1">
        <w:rPr>
          <w:rFonts w:cs="Segoe UI"/>
          <w:color w:val="000000" w:themeColor="text1"/>
          <w:sz w:val="28"/>
          <w:szCs w:val="28"/>
        </w:rPr>
        <w:t xml:space="preserve">può </w:t>
      </w:r>
      <w:r w:rsidR="003E6CA2">
        <w:rPr>
          <w:rFonts w:cs="Segoe UI"/>
          <w:color w:val="000000" w:themeColor="text1"/>
          <w:sz w:val="28"/>
          <w:szCs w:val="28"/>
        </w:rPr>
        <w:t>sottoscrive</w:t>
      </w:r>
      <w:r w:rsidR="00B771B1">
        <w:rPr>
          <w:rFonts w:cs="Segoe UI"/>
          <w:color w:val="000000" w:themeColor="text1"/>
          <w:sz w:val="28"/>
          <w:szCs w:val="28"/>
        </w:rPr>
        <w:t>re</w:t>
      </w:r>
      <w:r w:rsidR="003E6CA2">
        <w:rPr>
          <w:rFonts w:cs="Segoe UI"/>
          <w:color w:val="000000" w:themeColor="text1"/>
          <w:sz w:val="28"/>
          <w:szCs w:val="28"/>
        </w:rPr>
        <w:t xml:space="preserve"> un abbonamento</w:t>
      </w:r>
      <w:r w:rsidR="00932385">
        <w:rPr>
          <w:rFonts w:cs="Segoe UI"/>
          <w:color w:val="000000" w:themeColor="text1"/>
          <w:sz w:val="28"/>
          <w:szCs w:val="28"/>
        </w:rPr>
        <w:t xml:space="preserve"> identificato</w:t>
      </w:r>
      <w:r w:rsidR="009C26C7">
        <w:rPr>
          <w:rFonts w:cs="Segoe UI"/>
          <w:color w:val="000000" w:themeColor="text1"/>
          <w:sz w:val="28"/>
          <w:szCs w:val="28"/>
        </w:rPr>
        <w:t xml:space="preserve"> dall’id</w:t>
      </w:r>
      <w:r w:rsidR="00453F50">
        <w:rPr>
          <w:rFonts w:cs="Segoe UI"/>
          <w:color w:val="000000" w:themeColor="text1"/>
          <w:sz w:val="28"/>
          <w:szCs w:val="28"/>
        </w:rPr>
        <w:t xml:space="preserve">, </w:t>
      </w:r>
      <w:r w:rsidR="00951C97">
        <w:rPr>
          <w:rFonts w:cs="Segoe UI"/>
          <w:color w:val="000000" w:themeColor="text1"/>
          <w:sz w:val="28"/>
          <w:szCs w:val="28"/>
        </w:rPr>
        <w:t>inoltre si vogliono salvare</w:t>
      </w:r>
      <w:r w:rsidR="007C5D98">
        <w:rPr>
          <w:rFonts w:cs="Segoe UI"/>
          <w:color w:val="000000" w:themeColor="text1"/>
          <w:sz w:val="28"/>
          <w:szCs w:val="28"/>
        </w:rPr>
        <w:t xml:space="preserve"> il tipo</w:t>
      </w:r>
      <w:r w:rsidR="004B13C2">
        <w:rPr>
          <w:rFonts w:cs="Segoe UI"/>
          <w:color w:val="000000" w:themeColor="text1"/>
          <w:sz w:val="28"/>
          <w:szCs w:val="28"/>
        </w:rPr>
        <w:t xml:space="preserve"> e </w:t>
      </w:r>
      <w:r w:rsidR="00425F71">
        <w:rPr>
          <w:rFonts w:cs="Segoe UI"/>
          <w:color w:val="000000" w:themeColor="text1"/>
          <w:sz w:val="28"/>
          <w:szCs w:val="28"/>
        </w:rPr>
        <w:t>la tariffa</w:t>
      </w:r>
      <w:r w:rsidR="007710F3">
        <w:rPr>
          <w:rFonts w:cs="Segoe UI"/>
          <w:color w:val="000000" w:themeColor="text1"/>
          <w:sz w:val="28"/>
          <w:szCs w:val="28"/>
        </w:rPr>
        <w:t>. Di</w:t>
      </w:r>
      <w:r w:rsidR="00C65857">
        <w:rPr>
          <w:rFonts w:cs="Segoe UI"/>
          <w:color w:val="000000" w:themeColor="text1"/>
          <w:sz w:val="28"/>
          <w:szCs w:val="28"/>
        </w:rPr>
        <w:t xml:space="preserve"> ogni </w:t>
      </w:r>
      <w:r w:rsidR="00F35DA3">
        <w:rPr>
          <w:rFonts w:cs="Segoe UI"/>
          <w:color w:val="000000" w:themeColor="text1"/>
          <w:sz w:val="28"/>
          <w:szCs w:val="28"/>
        </w:rPr>
        <w:t>sottoscrizione si</w:t>
      </w:r>
      <w:r w:rsidR="00A22CB3">
        <w:rPr>
          <w:rFonts w:cs="Segoe UI"/>
          <w:color w:val="000000" w:themeColor="text1"/>
          <w:sz w:val="28"/>
          <w:szCs w:val="28"/>
        </w:rPr>
        <w:t xml:space="preserve"> vuole memorizzare</w:t>
      </w:r>
      <w:r w:rsidR="004A4E12">
        <w:rPr>
          <w:rFonts w:cs="Segoe UI"/>
          <w:color w:val="000000" w:themeColor="text1"/>
          <w:sz w:val="28"/>
          <w:szCs w:val="28"/>
        </w:rPr>
        <w:t xml:space="preserve"> la data di inizio e la data di </w:t>
      </w:r>
      <w:r w:rsidR="00F0033D">
        <w:rPr>
          <w:rFonts w:cs="Segoe UI"/>
          <w:color w:val="000000" w:themeColor="text1"/>
          <w:sz w:val="28"/>
          <w:szCs w:val="28"/>
        </w:rPr>
        <w:t>fine</w:t>
      </w:r>
      <w:r w:rsidR="00A22CB3">
        <w:rPr>
          <w:rFonts w:cs="Segoe UI"/>
          <w:color w:val="000000" w:themeColor="text1"/>
          <w:sz w:val="28"/>
          <w:szCs w:val="28"/>
        </w:rPr>
        <w:t xml:space="preserve"> che</w:t>
      </w:r>
      <w:r w:rsidR="00C04390">
        <w:rPr>
          <w:rFonts w:cs="Segoe UI"/>
          <w:color w:val="000000" w:themeColor="text1"/>
          <w:sz w:val="28"/>
          <w:szCs w:val="28"/>
        </w:rPr>
        <w:t xml:space="preserve"> il cliente sceglie</w:t>
      </w:r>
      <w:r w:rsidR="004A4E12">
        <w:rPr>
          <w:rFonts w:cs="Segoe UI"/>
          <w:color w:val="000000" w:themeColor="text1"/>
          <w:sz w:val="28"/>
          <w:szCs w:val="28"/>
        </w:rPr>
        <w:t>.</w:t>
      </w:r>
    </w:p>
    <w:p w14:paraId="73E9B397" w14:textId="3031D260" w:rsidR="008178B4" w:rsidRDefault="007E7E54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cs="Segoe UI"/>
          <w:color w:val="000000" w:themeColor="text1"/>
          <w:sz w:val="28"/>
          <w:szCs w:val="28"/>
        </w:rPr>
        <w:t xml:space="preserve">Gli istruttori possono </w:t>
      </w:r>
      <w:r w:rsidR="004A5B3C">
        <w:rPr>
          <w:rFonts w:cs="Segoe UI"/>
          <w:color w:val="000000" w:themeColor="text1"/>
          <w:sz w:val="28"/>
          <w:szCs w:val="28"/>
        </w:rPr>
        <w:t>realizzare</w:t>
      </w:r>
      <w:r w:rsidR="001E6F1B">
        <w:rPr>
          <w:rFonts w:cs="Segoe UI"/>
          <w:color w:val="000000" w:themeColor="text1"/>
          <w:sz w:val="28"/>
          <w:szCs w:val="28"/>
        </w:rPr>
        <w:t xml:space="preserve"> </w:t>
      </w:r>
      <w:r w:rsidR="005E33CC">
        <w:rPr>
          <w:rFonts w:cs="Segoe UI"/>
          <w:color w:val="000000" w:themeColor="text1"/>
          <w:sz w:val="28"/>
          <w:szCs w:val="28"/>
        </w:rPr>
        <w:t>più schede di allenamento</w:t>
      </w:r>
      <w:r w:rsidR="0072581C">
        <w:rPr>
          <w:rFonts w:cs="Segoe UI"/>
          <w:color w:val="000000" w:themeColor="text1"/>
          <w:sz w:val="28"/>
          <w:szCs w:val="28"/>
        </w:rPr>
        <w:t>,</w:t>
      </w:r>
      <w:r w:rsidR="00F423E6">
        <w:rPr>
          <w:rFonts w:cs="Segoe UI"/>
          <w:color w:val="000000" w:themeColor="text1"/>
          <w:sz w:val="28"/>
          <w:szCs w:val="28"/>
        </w:rPr>
        <w:t xml:space="preserve"> delle quali</w:t>
      </w:r>
      <w:r w:rsidR="00580D71">
        <w:rPr>
          <w:rFonts w:cs="Segoe UI"/>
          <w:color w:val="000000" w:themeColor="text1"/>
          <w:sz w:val="28"/>
          <w:szCs w:val="28"/>
        </w:rPr>
        <w:t xml:space="preserve"> si vuole memorizzare</w:t>
      </w:r>
      <w:r w:rsidR="00505181">
        <w:rPr>
          <w:rFonts w:cs="Segoe UI"/>
          <w:color w:val="000000" w:themeColor="text1"/>
          <w:sz w:val="28"/>
          <w:szCs w:val="28"/>
        </w:rPr>
        <w:t xml:space="preserve"> il codice che la identifica</w:t>
      </w:r>
      <w:r w:rsidR="00894139">
        <w:rPr>
          <w:rFonts w:cs="Segoe UI"/>
          <w:color w:val="000000" w:themeColor="text1"/>
          <w:sz w:val="28"/>
          <w:szCs w:val="28"/>
        </w:rPr>
        <w:t xml:space="preserve">, </w:t>
      </w:r>
      <w:r w:rsidR="00F52E7D">
        <w:rPr>
          <w:rFonts w:cs="Segoe UI"/>
          <w:color w:val="000000" w:themeColor="text1"/>
          <w:sz w:val="28"/>
          <w:szCs w:val="28"/>
        </w:rPr>
        <w:t>l’elenco di esercizi da svolgere</w:t>
      </w:r>
      <w:r w:rsidR="006936F8">
        <w:rPr>
          <w:rFonts w:cs="Segoe UI"/>
          <w:color w:val="000000" w:themeColor="text1"/>
          <w:sz w:val="28"/>
          <w:szCs w:val="28"/>
        </w:rPr>
        <w:t xml:space="preserve"> e</w:t>
      </w:r>
      <w:r w:rsidR="00132305">
        <w:rPr>
          <w:rFonts w:cs="Segoe UI"/>
          <w:color w:val="000000" w:themeColor="text1"/>
          <w:sz w:val="28"/>
          <w:szCs w:val="28"/>
        </w:rPr>
        <w:t xml:space="preserve"> </w:t>
      </w:r>
      <w:r w:rsidR="00430B9D">
        <w:rPr>
          <w:rFonts w:cs="Segoe UI"/>
          <w:color w:val="000000" w:themeColor="text1"/>
          <w:sz w:val="28"/>
          <w:szCs w:val="28"/>
        </w:rPr>
        <w:t xml:space="preserve">la </w:t>
      </w:r>
      <w:r w:rsidR="00D304E2">
        <w:rPr>
          <w:rFonts w:cs="Segoe UI"/>
          <w:color w:val="000000" w:themeColor="text1"/>
          <w:sz w:val="28"/>
          <w:szCs w:val="28"/>
        </w:rPr>
        <w:t>tipologia</w:t>
      </w:r>
      <w:r w:rsidR="00F27899">
        <w:rPr>
          <w:rFonts w:cs="Segoe UI"/>
          <w:color w:val="000000" w:themeColor="text1"/>
          <w:sz w:val="28"/>
          <w:szCs w:val="28"/>
        </w:rPr>
        <w:t>.</w:t>
      </w:r>
      <w:r w:rsidR="009E102B">
        <w:rPr>
          <w:rFonts w:cs="Segoe UI"/>
          <w:color w:val="000000" w:themeColor="text1"/>
          <w:sz w:val="28"/>
          <w:szCs w:val="28"/>
        </w:rPr>
        <w:t xml:space="preserve"> Di ogni realizzazione si vuole memorizzare la data</w:t>
      </w:r>
      <w:r w:rsidR="00B50EC5">
        <w:rPr>
          <w:rFonts w:cs="Segoe UI"/>
          <w:color w:val="000000" w:themeColor="text1"/>
          <w:sz w:val="28"/>
          <w:szCs w:val="28"/>
        </w:rPr>
        <w:t xml:space="preserve"> in cui l’ist</w:t>
      </w:r>
      <w:r w:rsidR="00886D8D">
        <w:rPr>
          <w:rFonts w:cs="Segoe UI"/>
          <w:color w:val="000000" w:themeColor="text1"/>
          <w:sz w:val="28"/>
          <w:szCs w:val="28"/>
        </w:rPr>
        <w:t>ruttore crea la scheda.</w:t>
      </w:r>
    </w:p>
    <w:p w14:paraId="2C934791" w14:textId="315C5AC9" w:rsidR="001F5548" w:rsidRDefault="006A3FE8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cs="Segoe UI"/>
          <w:color w:val="000000" w:themeColor="text1"/>
          <w:sz w:val="28"/>
          <w:szCs w:val="28"/>
        </w:rPr>
        <w:t xml:space="preserve">Ogni istruttore </w:t>
      </w:r>
      <w:r w:rsidR="00010C69">
        <w:rPr>
          <w:rFonts w:cs="Segoe UI"/>
          <w:color w:val="000000" w:themeColor="text1"/>
          <w:sz w:val="28"/>
          <w:szCs w:val="28"/>
        </w:rPr>
        <w:t>tiene</w:t>
      </w:r>
      <w:r w:rsidR="0034461D">
        <w:rPr>
          <w:rFonts w:cs="Segoe UI"/>
          <w:color w:val="000000" w:themeColor="text1"/>
          <w:sz w:val="28"/>
          <w:szCs w:val="28"/>
        </w:rPr>
        <w:t xml:space="preserve"> un corso</w:t>
      </w:r>
      <w:r w:rsidR="00DC744C">
        <w:rPr>
          <w:rFonts w:cs="Segoe UI"/>
          <w:color w:val="000000" w:themeColor="text1"/>
          <w:sz w:val="28"/>
          <w:szCs w:val="28"/>
        </w:rPr>
        <w:t>, del quale si conosce</w:t>
      </w:r>
      <w:r w:rsidR="0022692C">
        <w:rPr>
          <w:rFonts w:cs="Segoe UI"/>
          <w:color w:val="000000" w:themeColor="text1"/>
          <w:sz w:val="28"/>
          <w:szCs w:val="28"/>
        </w:rPr>
        <w:t xml:space="preserve"> il nome</w:t>
      </w:r>
      <w:r w:rsidR="00D05572">
        <w:rPr>
          <w:rFonts w:cs="Segoe UI"/>
          <w:color w:val="000000" w:themeColor="text1"/>
          <w:sz w:val="28"/>
          <w:szCs w:val="28"/>
        </w:rPr>
        <w:t xml:space="preserve"> univoco</w:t>
      </w:r>
      <w:r w:rsidR="00010C69">
        <w:rPr>
          <w:rFonts w:cs="Segoe UI"/>
          <w:color w:val="000000" w:themeColor="text1"/>
          <w:sz w:val="28"/>
          <w:szCs w:val="28"/>
        </w:rPr>
        <w:t xml:space="preserve"> e</w:t>
      </w:r>
      <w:r w:rsidR="0022692C">
        <w:rPr>
          <w:rFonts w:cs="Segoe UI"/>
          <w:color w:val="000000" w:themeColor="text1"/>
          <w:sz w:val="28"/>
          <w:szCs w:val="28"/>
        </w:rPr>
        <w:t xml:space="preserve"> la descrizione</w:t>
      </w:r>
      <w:r w:rsidR="00D05572">
        <w:rPr>
          <w:rFonts w:cs="Segoe UI"/>
          <w:color w:val="000000" w:themeColor="text1"/>
          <w:sz w:val="28"/>
          <w:szCs w:val="28"/>
        </w:rPr>
        <w:t>.</w:t>
      </w:r>
    </w:p>
    <w:p w14:paraId="43DA593C" w14:textId="19777162" w:rsidR="00A52C15" w:rsidRDefault="00311652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cs="Segoe UI"/>
          <w:color w:val="000000" w:themeColor="text1"/>
          <w:sz w:val="28"/>
          <w:szCs w:val="28"/>
        </w:rPr>
        <w:t>Gli account</w:t>
      </w:r>
      <w:r w:rsidR="00FA5AAD">
        <w:rPr>
          <w:rFonts w:cs="Segoe UI"/>
          <w:color w:val="000000" w:themeColor="text1"/>
          <w:sz w:val="28"/>
          <w:szCs w:val="28"/>
        </w:rPr>
        <w:t xml:space="preserve"> possono </w:t>
      </w:r>
      <w:r w:rsidR="00AC1935">
        <w:rPr>
          <w:rFonts w:cs="Segoe UI"/>
          <w:color w:val="000000" w:themeColor="text1"/>
          <w:sz w:val="28"/>
          <w:szCs w:val="28"/>
        </w:rPr>
        <w:t xml:space="preserve">scrivere messaggi </w:t>
      </w:r>
      <w:r w:rsidR="00321B84">
        <w:rPr>
          <w:rFonts w:cs="Segoe UI"/>
          <w:color w:val="000000" w:themeColor="text1"/>
          <w:sz w:val="28"/>
          <w:szCs w:val="28"/>
        </w:rPr>
        <w:t>attraverso una chat per discutere sull’allenamento</w:t>
      </w:r>
      <w:r w:rsidR="00E956DC">
        <w:rPr>
          <w:rFonts w:cs="Segoe UI"/>
          <w:color w:val="000000" w:themeColor="text1"/>
          <w:sz w:val="28"/>
          <w:szCs w:val="28"/>
        </w:rPr>
        <w:t xml:space="preserve"> e sulla nutrizione,</w:t>
      </w:r>
      <w:r w:rsidR="00C05D94">
        <w:rPr>
          <w:rFonts w:cs="Segoe UI"/>
          <w:color w:val="000000" w:themeColor="text1"/>
          <w:sz w:val="28"/>
          <w:szCs w:val="28"/>
        </w:rPr>
        <w:t xml:space="preserve"> dei quali so</w:t>
      </w:r>
      <w:r w:rsidR="001614AC">
        <w:rPr>
          <w:rFonts w:cs="Segoe UI"/>
          <w:color w:val="000000" w:themeColor="text1"/>
          <w:sz w:val="28"/>
          <w:szCs w:val="28"/>
        </w:rPr>
        <w:t>no noti un intero positivo progressivo che lo identifica univocament</w:t>
      </w:r>
      <w:r w:rsidR="00F503CF">
        <w:rPr>
          <w:rFonts w:cs="Segoe UI"/>
          <w:color w:val="000000" w:themeColor="text1"/>
          <w:sz w:val="28"/>
          <w:szCs w:val="28"/>
        </w:rPr>
        <w:t>e, il contenuto</w:t>
      </w:r>
      <w:r w:rsidR="009E07F5">
        <w:rPr>
          <w:rFonts w:cs="Segoe UI"/>
          <w:color w:val="000000" w:themeColor="text1"/>
          <w:sz w:val="28"/>
          <w:szCs w:val="28"/>
        </w:rPr>
        <w:t xml:space="preserve">, l’argomento </w:t>
      </w:r>
      <w:r w:rsidR="00F503CF">
        <w:rPr>
          <w:rFonts w:cs="Segoe UI"/>
          <w:color w:val="000000" w:themeColor="text1"/>
          <w:sz w:val="28"/>
          <w:szCs w:val="28"/>
        </w:rPr>
        <w:t>e l’orario di invio.</w:t>
      </w:r>
    </w:p>
    <w:p w14:paraId="62ED4503" w14:textId="69FA688F" w:rsidR="008A6D5F" w:rsidRDefault="00A730C7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cs="Segoe UI"/>
          <w:color w:val="000000" w:themeColor="text1"/>
          <w:sz w:val="28"/>
          <w:szCs w:val="28"/>
        </w:rPr>
        <w:t xml:space="preserve">Inoltre, ogni cliente </w:t>
      </w:r>
      <w:r w:rsidR="000F2DCC">
        <w:rPr>
          <w:rFonts w:cs="Segoe UI"/>
          <w:color w:val="000000" w:themeColor="text1"/>
          <w:sz w:val="28"/>
          <w:szCs w:val="28"/>
        </w:rPr>
        <w:t>utilizza una o pi</w:t>
      </w:r>
      <w:r w:rsidR="000D1F4F">
        <w:rPr>
          <w:rFonts w:cs="Segoe UI"/>
          <w:color w:val="000000" w:themeColor="text1"/>
          <w:sz w:val="28"/>
          <w:szCs w:val="28"/>
        </w:rPr>
        <w:t xml:space="preserve">ù attrezzature, </w:t>
      </w:r>
      <w:r w:rsidR="00765B15">
        <w:rPr>
          <w:rFonts w:cs="Segoe UI"/>
          <w:color w:val="000000" w:themeColor="text1"/>
          <w:sz w:val="28"/>
          <w:szCs w:val="28"/>
        </w:rPr>
        <w:t>le</w:t>
      </w:r>
      <w:r w:rsidR="000D1F4F">
        <w:rPr>
          <w:rFonts w:cs="Segoe UI"/>
          <w:color w:val="000000" w:themeColor="text1"/>
          <w:sz w:val="28"/>
          <w:szCs w:val="28"/>
        </w:rPr>
        <w:t xml:space="preserve"> quali sono</w:t>
      </w:r>
      <w:r w:rsidR="00765B15">
        <w:rPr>
          <w:rFonts w:cs="Segoe UI"/>
          <w:color w:val="000000" w:themeColor="text1"/>
          <w:sz w:val="28"/>
          <w:szCs w:val="28"/>
        </w:rPr>
        <w:t xml:space="preserve"> identificate da un codice</w:t>
      </w:r>
      <w:r w:rsidR="00B71147">
        <w:rPr>
          <w:rFonts w:cs="Segoe UI"/>
          <w:color w:val="000000" w:themeColor="text1"/>
          <w:sz w:val="28"/>
          <w:szCs w:val="28"/>
        </w:rPr>
        <w:t xml:space="preserve"> di serie</w:t>
      </w:r>
      <w:r w:rsidR="00765B15">
        <w:rPr>
          <w:rFonts w:cs="Segoe UI"/>
          <w:color w:val="000000" w:themeColor="text1"/>
          <w:sz w:val="28"/>
          <w:szCs w:val="28"/>
        </w:rPr>
        <w:t>, e</w:t>
      </w:r>
      <w:r w:rsidR="00251F31">
        <w:rPr>
          <w:rFonts w:cs="Segoe UI"/>
          <w:color w:val="000000" w:themeColor="text1"/>
          <w:sz w:val="28"/>
          <w:szCs w:val="28"/>
        </w:rPr>
        <w:t xml:space="preserve"> si vuole conoscere </w:t>
      </w:r>
      <w:r w:rsidR="009F230B">
        <w:rPr>
          <w:rFonts w:cs="Segoe UI"/>
          <w:color w:val="000000" w:themeColor="text1"/>
          <w:sz w:val="28"/>
          <w:szCs w:val="28"/>
        </w:rPr>
        <w:t xml:space="preserve">il </w:t>
      </w:r>
      <w:r w:rsidR="00251F31">
        <w:rPr>
          <w:rFonts w:cs="Segoe UI"/>
          <w:color w:val="000000" w:themeColor="text1"/>
          <w:sz w:val="28"/>
          <w:szCs w:val="28"/>
        </w:rPr>
        <w:t>nome,</w:t>
      </w:r>
      <w:r w:rsidR="00207BF2">
        <w:rPr>
          <w:rFonts w:cs="Segoe UI"/>
          <w:color w:val="000000" w:themeColor="text1"/>
          <w:sz w:val="28"/>
          <w:szCs w:val="28"/>
        </w:rPr>
        <w:t xml:space="preserve"> tipo</w:t>
      </w:r>
      <w:r w:rsidR="005B709B">
        <w:rPr>
          <w:rFonts w:cs="Segoe UI"/>
          <w:color w:val="000000" w:themeColor="text1"/>
          <w:sz w:val="28"/>
          <w:szCs w:val="28"/>
        </w:rPr>
        <w:t xml:space="preserve"> (es. pesi liberi,</w:t>
      </w:r>
      <w:r w:rsidR="00024C74">
        <w:rPr>
          <w:rFonts w:cs="Segoe UI"/>
          <w:color w:val="000000" w:themeColor="text1"/>
          <w:sz w:val="28"/>
          <w:szCs w:val="28"/>
        </w:rPr>
        <w:t xml:space="preserve"> </w:t>
      </w:r>
      <w:r w:rsidR="005B709B">
        <w:rPr>
          <w:rFonts w:cs="Segoe UI"/>
          <w:color w:val="000000" w:themeColor="text1"/>
          <w:sz w:val="28"/>
          <w:szCs w:val="28"/>
        </w:rPr>
        <w:t xml:space="preserve">macchine, </w:t>
      </w:r>
      <w:proofErr w:type="gramStart"/>
      <w:r w:rsidR="005B709B">
        <w:rPr>
          <w:rFonts w:cs="Segoe UI"/>
          <w:color w:val="000000" w:themeColor="text1"/>
          <w:sz w:val="28"/>
          <w:szCs w:val="28"/>
        </w:rPr>
        <w:t>cardio ,</w:t>
      </w:r>
      <w:proofErr w:type="gramEnd"/>
      <w:r w:rsidR="005B709B">
        <w:rPr>
          <w:rFonts w:cs="Segoe UI"/>
          <w:color w:val="000000" w:themeColor="text1"/>
          <w:sz w:val="28"/>
          <w:szCs w:val="28"/>
        </w:rPr>
        <w:t xml:space="preserve"> ecc.</w:t>
      </w:r>
      <w:r w:rsidR="00E74186">
        <w:rPr>
          <w:rFonts w:cs="Segoe UI"/>
          <w:color w:val="000000" w:themeColor="text1"/>
          <w:sz w:val="28"/>
          <w:szCs w:val="28"/>
        </w:rPr>
        <w:t xml:space="preserve"> </w:t>
      </w:r>
      <w:r w:rsidR="005B709B">
        <w:rPr>
          <w:rFonts w:cs="Segoe UI"/>
          <w:color w:val="000000" w:themeColor="text1"/>
          <w:sz w:val="28"/>
          <w:szCs w:val="28"/>
        </w:rPr>
        <w:t>)</w:t>
      </w:r>
      <w:r w:rsidR="00B71147">
        <w:rPr>
          <w:rFonts w:cs="Segoe UI"/>
          <w:color w:val="000000" w:themeColor="text1"/>
          <w:sz w:val="28"/>
          <w:szCs w:val="28"/>
        </w:rPr>
        <w:t>, quantità e stato</w:t>
      </w:r>
      <w:r w:rsidR="008A6D5F">
        <w:rPr>
          <w:rFonts w:cs="Segoe UI"/>
          <w:color w:val="000000" w:themeColor="text1"/>
          <w:sz w:val="28"/>
          <w:szCs w:val="28"/>
        </w:rPr>
        <w:t>.</w:t>
      </w:r>
    </w:p>
    <w:p w14:paraId="1EB7BD27" w14:textId="447DD462" w:rsidR="005C088A" w:rsidRDefault="005C088A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  <w:r>
        <w:rPr>
          <w:rFonts w:cs="Segoe UI"/>
          <w:color w:val="000000" w:themeColor="text1"/>
          <w:sz w:val="28"/>
          <w:szCs w:val="28"/>
        </w:rPr>
        <w:t>V’è inoltre la possibilità da parte dei clienti d</w:t>
      </w:r>
      <w:r w:rsidR="002F46C6">
        <w:rPr>
          <w:rFonts w:cs="Segoe UI"/>
          <w:color w:val="000000" w:themeColor="text1"/>
          <w:sz w:val="28"/>
          <w:szCs w:val="28"/>
        </w:rPr>
        <w:t xml:space="preserve">i seguire un programma nutrizionale, </w:t>
      </w:r>
      <w:r w:rsidR="001275E4">
        <w:rPr>
          <w:rFonts w:cs="Segoe UI"/>
          <w:color w:val="000000" w:themeColor="text1"/>
          <w:sz w:val="28"/>
          <w:szCs w:val="28"/>
        </w:rPr>
        <w:t>del quale sono</w:t>
      </w:r>
      <w:r w:rsidR="00FA4BE6">
        <w:rPr>
          <w:rFonts w:cs="Segoe UI"/>
          <w:color w:val="000000" w:themeColor="text1"/>
          <w:sz w:val="28"/>
          <w:szCs w:val="28"/>
        </w:rPr>
        <w:t xml:space="preserve"> noti gli obiettivi nutrizionali</w:t>
      </w:r>
      <w:r w:rsidR="00F0033D">
        <w:rPr>
          <w:rFonts w:cs="Segoe UI"/>
          <w:color w:val="000000" w:themeColor="text1"/>
          <w:sz w:val="28"/>
          <w:szCs w:val="28"/>
        </w:rPr>
        <w:t>,</w:t>
      </w:r>
      <w:r w:rsidR="00FA4BE6">
        <w:rPr>
          <w:rFonts w:cs="Segoe UI"/>
          <w:color w:val="000000" w:themeColor="text1"/>
          <w:sz w:val="28"/>
          <w:szCs w:val="28"/>
        </w:rPr>
        <w:t xml:space="preserve"> il piano alimentare</w:t>
      </w:r>
      <w:r w:rsidR="00F0033D">
        <w:rPr>
          <w:rFonts w:cs="Segoe UI"/>
          <w:color w:val="000000" w:themeColor="text1"/>
          <w:sz w:val="28"/>
          <w:szCs w:val="28"/>
        </w:rPr>
        <w:t xml:space="preserve"> e il codice che lo identifica</w:t>
      </w:r>
      <w:r w:rsidR="00134B49">
        <w:rPr>
          <w:rFonts w:cs="Segoe UI"/>
          <w:color w:val="000000" w:themeColor="text1"/>
          <w:sz w:val="28"/>
          <w:szCs w:val="28"/>
        </w:rPr>
        <w:t>.</w:t>
      </w:r>
    </w:p>
    <w:p w14:paraId="2BCCD53A" w14:textId="77777777" w:rsidR="00E6207E" w:rsidRDefault="00E6207E" w:rsidP="0086692B">
      <w:pPr>
        <w:pStyle w:val="Paragrafoelenco"/>
        <w:ind w:left="360"/>
        <w:jc w:val="both"/>
        <w:rPr>
          <w:rFonts w:cs="Segoe UI"/>
          <w:color w:val="000000" w:themeColor="text1"/>
          <w:sz w:val="28"/>
          <w:szCs w:val="28"/>
        </w:rPr>
      </w:pPr>
    </w:p>
    <w:p w14:paraId="2B4B6A10" w14:textId="1680EE92" w:rsidR="00E6207E" w:rsidRDefault="00A04DE7" w:rsidP="0086692B">
      <w:pPr>
        <w:pStyle w:val="Paragrafoelenco"/>
        <w:ind w:left="360"/>
        <w:jc w:val="both"/>
        <w:rPr>
          <w:rFonts w:cs="Segoe UI"/>
          <w:color w:val="C00000"/>
          <w:sz w:val="28"/>
          <w:szCs w:val="28"/>
        </w:rPr>
      </w:pPr>
      <w:r w:rsidRPr="00A04DE7">
        <w:rPr>
          <w:rFonts w:cs="Segoe UI"/>
          <w:color w:val="C00000"/>
          <w:sz w:val="28"/>
          <w:szCs w:val="28"/>
        </w:rPr>
        <w:t>Specifiche della realt</w:t>
      </w:r>
      <w:r w:rsidR="0086692B">
        <w:rPr>
          <w:rFonts w:cs="Segoe UI"/>
          <w:color w:val="C00000"/>
          <w:sz w:val="28"/>
          <w:szCs w:val="28"/>
        </w:rPr>
        <w:t>à</w:t>
      </w:r>
      <w:r w:rsidRPr="00A04DE7">
        <w:rPr>
          <w:rFonts w:cs="Segoe UI"/>
          <w:color w:val="C00000"/>
          <w:sz w:val="28"/>
          <w:szCs w:val="28"/>
        </w:rPr>
        <w:t xml:space="preserve"> d’interesse</w:t>
      </w:r>
    </w:p>
    <w:p w14:paraId="01C0598A" w14:textId="7F99C8BC" w:rsidR="00ED6C36" w:rsidRDefault="00705CEE" w:rsidP="0086692B">
      <w:pPr>
        <w:pStyle w:val="Paragrafoelenco"/>
        <w:ind w:left="360"/>
        <w:jc w:val="both"/>
        <w:rPr>
          <w:rFonts w:cs="Segoe UI"/>
          <w:sz w:val="28"/>
          <w:szCs w:val="28"/>
        </w:rPr>
      </w:pPr>
      <w:r>
        <w:rPr>
          <w:rFonts w:cs="Segoe UI"/>
          <w:sz w:val="28"/>
          <w:szCs w:val="28"/>
        </w:rPr>
        <w:t>La realtà che andiamo a rappresentare riguarda la gestione di una piattaforma online, sulla quale</w:t>
      </w:r>
      <w:r w:rsidR="00B37AA8">
        <w:rPr>
          <w:rFonts w:cs="Segoe UI"/>
          <w:sz w:val="28"/>
          <w:szCs w:val="28"/>
        </w:rPr>
        <w:t xml:space="preserve"> è possibile migliorare l’esperienza, </w:t>
      </w:r>
      <w:r w:rsidR="00B37AA8">
        <w:rPr>
          <w:rFonts w:cs="Segoe UI"/>
          <w:sz w:val="28"/>
          <w:szCs w:val="28"/>
        </w:rPr>
        <w:lastRenderedPageBreak/>
        <w:t>ottimizzare l’efficienza operativa, supportare la crescita e lo sviluppo sia dell’utente che della palestra stessa.</w:t>
      </w:r>
    </w:p>
    <w:p w14:paraId="7BBDBD88" w14:textId="1CE8BD03" w:rsidR="00504E20" w:rsidRDefault="00504E20" w:rsidP="0086692B">
      <w:pPr>
        <w:pStyle w:val="Paragrafoelenco"/>
        <w:ind w:left="360"/>
        <w:jc w:val="both"/>
        <w:rPr>
          <w:rFonts w:cs="Segoe UI"/>
          <w:sz w:val="28"/>
          <w:szCs w:val="28"/>
        </w:rPr>
      </w:pPr>
      <w:r w:rsidRPr="00504E20">
        <w:rPr>
          <w:rFonts w:cs="Segoe UI"/>
          <w:sz w:val="28"/>
          <w:szCs w:val="28"/>
        </w:rPr>
        <w:t>Le piattaforme dedicate alla gestione di palestre e centri fitness hanno acquisito notevole popolarità negli ultimi anni. Ciò è dovuto alla loro capacità di semplificare le attività quotidiane, migliorare l'esperienza degli utenti e fornire strumenti per valutare le prestazioni complessive della palestra. Questi sistemi agevolano la comunicazione e l'interazione con i membri, rendendoli indispensabili nel contesto del fitness moderno</w:t>
      </w:r>
      <w:r>
        <w:rPr>
          <w:rFonts w:cs="Segoe UI"/>
          <w:sz w:val="28"/>
          <w:szCs w:val="28"/>
        </w:rPr>
        <w:t>.</w:t>
      </w:r>
      <w:r w:rsidR="002C2B0F">
        <w:rPr>
          <w:rFonts w:cs="Segoe UI"/>
          <w:sz w:val="28"/>
          <w:szCs w:val="28"/>
        </w:rPr>
        <w:t xml:space="preserve"> </w:t>
      </w:r>
      <w:r w:rsidR="002C2B0F" w:rsidRPr="002C2B0F">
        <w:rPr>
          <w:rFonts w:cs="Segoe UI"/>
          <w:sz w:val="28"/>
          <w:szCs w:val="28"/>
        </w:rPr>
        <w:t>Inizialmente, le piattaforme di gestione per palestre erano software installati sui singoli computer della palestra, offrendo funzionalità di base come la gestione dei membri e la pianificazione delle classi. Oggi, sono accessibili da qualsiasi dispositivo connesso a Internet. Offrono automazione avanzata, accesso mobile, analisi dettagliate e maggiore flessibilità per adattarsi alle esigenze specifiche della palestra.</w:t>
      </w:r>
    </w:p>
    <w:p w14:paraId="6EBB3DDA" w14:textId="4075AAB4" w:rsidR="002C2B0F" w:rsidRDefault="002C2B0F" w:rsidP="0086692B">
      <w:pPr>
        <w:pStyle w:val="Paragrafoelenco"/>
        <w:ind w:left="360"/>
        <w:jc w:val="both"/>
        <w:rPr>
          <w:rFonts w:cs="Segoe UI"/>
          <w:sz w:val="28"/>
          <w:szCs w:val="28"/>
        </w:rPr>
      </w:pPr>
      <w:r>
        <w:rPr>
          <w:rFonts w:cs="Segoe UI"/>
          <w:sz w:val="28"/>
          <w:szCs w:val="28"/>
        </w:rPr>
        <w:t>Nella realtà che interessa la piattaforma che andiamo a rappresentare, è necessaria la registrazione mediante la creazione di un account per poter aver accesso a tutti i servizi che può offrire una palestra.</w:t>
      </w:r>
      <w:r w:rsidR="005C70BB">
        <w:rPr>
          <w:rFonts w:cs="Segoe UI"/>
          <w:sz w:val="28"/>
          <w:szCs w:val="28"/>
        </w:rPr>
        <w:t xml:space="preserve"> L’utente ha la possibilità di registrarsi come </w:t>
      </w:r>
      <w:r w:rsidR="00AE65F1">
        <w:rPr>
          <w:rFonts w:cs="Segoe UI"/>
          <w:sz w:val="28"/>
          <w:szCs w:val="28"/>
        </w:rPr>
        <w:t>istruttore</w:t>
      </w:r>
      <w:r w:rsidR="005C70BB">
        <w:rPr>
          <w:rFonts w:cs="Segoe UI"/>
          <w:sz w:val="28"/>
          <w:szCs w:val="28"/>
        </w:rPr>
        <w:t xml:space="preserve"> oppure come </w:t>
      </w:r>
      <w:r w:rsidR="00AE65F1">
        <w:rPr>
          <w:rFonts w:cs="Segoe UI"/>
          <w:sz w:val="28"/>
          <w:szCs w:val="28"/>
        </w:rPr>
        <w:t>cliente</w:t>
      </w:r>
      <w:r w:rsidR="005C70BB">
        <w:rPr>
          <w:rFonts w:cs="Segoe UI"/>
          <w:sz w:val="28"/>
          <w:szCs w:val="28"/>
        </w:rPr>
        <w:t xml:space="preserve"> </w:t>
      </w:r>
      <w:r w:rsidR="000A0DC6">
        <w:rPr>
          <w:rFonts w:cs="Segoe UI"/>
          <w:sz w:val="28"/>
          <w:szCs w:val="28"/>
        </w:rPr>
        <w:t>e, a seconda del tipo di account scelto può accedere a tutti i servizi disponibili, permettendo un’esperienza personalizzata all’interno della piattaforma.</w:t>
      </w:r>
      <w:r w:rsidR="00F55E49">
        <w:rPr>
          <w:rFonts w:cs="Segoe UI"/>
          <w:sz w:val="28"/>
          <w:szCs w:val="28"/>
        </w:rPr>
        <w:t xml:space="preserve"> Nel primo caso l’utente ha la possibilità</w:t>
      </w:r>
      <w:r w:rsidR="00AE65F1">
        <w:rPr>
          <w:rFonts w:cs="Segoe UI"/>
          <w:sz w:val="28"/>
          <w:szCs w:val="28"/>
        </w:rPr>
        <w:t xml:space="preserve"> </w:t>
      </w:r>
      <w:r w:rsidR="00D10B0C">
        <w:rPr>
          <w:rFonts w:cs="Segoe UI"/>
          <w:sz w:val="28"/>
          <w:szCs w:val="28"/>
        </w:rPr>
        <w:t xml:space="preserve">di </w:t>
      </w:r>
      <w:r w:rsidR="00AE65F1">
        <w:rPr>
          <w:rFonts w:cs="Segoe UI"/>
          <w:sz w:val="28"/>
          <w:szCs w:val="28"/>
        </w:rPr>
        <w:t xml:space="preserve">creare un numero illimitato di schede di </w:t>
      </w:r>
      <w:proofErr w:type="gramStart"/>
      <w:r w:rsidR="00AE65F1">
        <w:rPr>
          <w:rFonts w:cs="Segoe UI"/>
          <w:sz w:val="28"/>
          <w:szCs w:val="28"/>
        </w:rPr>
        <w:t xml:space="preserve">allenamento </w:t>
      </w:r>
      <w:r w:rsidR="00D10B0C">
        <w:rPr>
          <w:rFonts w:cs="Segoe UI"/>
          <w:sz w:val="28"/>
          <w:szCs w:val="28"/>
        </w:rPr>
        <w:t>,</w:t>
      </w:r>
      <w:proofErr w:type="gramEnd"/>
      <w:r w:rsidR="00B02CCD">
        <w:rPr>
          <w:rFonts w:cs="Segoe UI"/>
          <w:sz w:val="28"/>
          <w:szCs w:val="28"/>
        </w:rPr>
        <w:t xml:space="preserve"> </w:t>
      </w:r>
      <w:r w:rsidR="00AE65F1">
        <w:rPr>
          <w:rFonts w:cs="Segoe UI"/>
          <w:sz w:val="28"/>
          <w:szCs w:val="28"/>
        </w:rPr>
        <w:t>con durata massima di 5 settimane</w:t>
      </w:r>
      <w:r w:rsidR="00D10B0C">
        <w:rPr>
          <w:rFonts w:cs="Segoe UI"/>
          <w:sz w:val="28"/>
          <w:szCs w:val="28"/>
        </w:rPr>
        <w:t>, un orario di lavoro di massimo 8 ore</w:t>
      </w:r>
      <w:r w:rsidR="00010C69">
        <w:rPr>
          <w:rFonts w:cs="Segoe UI"/>
          <w:sz w:val="28"/>
          <w:szCs w:val="28"/>
        </w:rPr>
        <w:t xml:space="preserve"> e la possibilità di organizzare più corsi</w:t>
      </w:r>
      <w:r w:rsidR="00AE65F1">
        <w:rPr>
          <w:rFonts w:cs="Segoe UI"/>
          <w:sz w:val="28"/>
          <w:szCs w:val="28"/>
        </w:rPr>
        <w:t>.</w:t>
      </w:r>
      <w:r w:rsidR="00010C69">
        <w:rPr>
          <w:rFonts w:cs="Segoe UI"/>
          <w:sz w:val="28"/>
          <w:szCs w:val="28"/>
        </w:rPr>
        <w:t xml:space="preserve"> Nel secondo caso l’utente inserisce altezza e peso in modo da avere la possibilità di seguire un programma alimentare adeguato e da ut</w:t>
      </w:r>
      <w:r w:rsidR="00C62318">
        <w:rPr>
          <w:rFonts w:cs="Segoe UI"/>
          <w:sz w:val="28"/>
          <w:szCs w:val="28"/>
        </w:rPr>
        <w:t>ilizzare al meglio le attrezzatture della palestra.</w:t>
      </w:r>
      <w:r w:rsidR="00AE65F1">
        <w:rPr>
          <w:rFonts w:cs="Segoe UI"/>
          <w:sz w:val="28"/>
          <w:szCs w:val="28"/>
        </w:rPr>
        <w:t xml:space="preserve"> Le schede di allenamento sono assegnate ad uno e uno solo cliente</w:t>
      </w:r>
      <w:r w:rsidR="00AE65F1" w:rsidRPr="00B346CF">
        <w:rPr>
          <w:rFonts w:cs="Segoe UI"/>
          <w:sz w:val="28"/>
          <w:szCs w:val="28"/>
        </w:rPr>
        <w:t xml:space="preserve">, </w:t>
      </w:r>
      <w:r w:rsidR="00B346CF" w:rsidRPr="00B346CF">
        <w:rPr>
          <w:rFonts w:cs="Segoe UI"/>
          <w:sz w:val="28"/>
          <w:szCs w:val="28"/>
        </w:rPr>
        <w:t>a discrezione</w:t>
      </w:r>
      <w:r w:rsidR="00B346CF" w:rsidRPr="00B346CF">
        <w:rPr>
          <w:rFonts w:ascii="Segoe UI" w:hAnsi="Segoe UI" w:cs="Segoe UI"/>
        </w:rPr>
        <w:t xml:space="preserve"> </w:t>
      </w:r>
      <w:r w:rsidR="00AE65F1">
        <w:rPr>
          <w:rFonts w:cs="Segoe UI"/>
          <w:sz w:val="28"/>
          <w:szCs w:val="28"/>
        </w:rPr>
        <w:t>dell’istruttore</w:t>
      </w:r>
      <w:r w:rsidR="00B346CF">
        <w:rPr>
          <w:rFonts w:cs="Segoe UI"/>
          <w:sz w:val="28"/>
          <w:szCs w:val="28"/>
        </w:rPr>
        <w:t>, ed è possibile da parte di ogni account interagire e confrontarsi mediante l’invio di messaggi della lunghezza massima di 500 caratteri. Questi messaggi, relativi, sia all’allenamento che alla nutrizione, sono visualizzati in tempo reale.</w:t>
      </w:r>
      <w:r w:rsidR="005125F2">
        <w:rPr>
          <w:rFonts w:cs="Segoe UI"/>
          <w:sz w:val="28"/>
          <w:szCs w:val="28"/>
        </w:rPr>
        <w:t xml:space="preserve"> La piattaforma tiene traccia anche degli esercizi assegnati dall’istruttore, redendoli noti all’utente interessato alla visualizzazione.</w:t>
      </w:r>
    </w:p>
    <w:p w14:paraId="0C151850" w14:textId="31F81BA8" w:rsidR="005125F2" w:rsidRDefault="005125F2" w:rsidP="0086692B">
      <w:pPr>
        <w:pStyle w:val="Paragrafoelenco"/>
        <w:ind w:left="360"/>
        <w:jc w:val="both"/>
        <w:rPr>
          <w:rFonts w:cs="Segoe UI"/>
          <w:sz w:val="28"/>
          <w:szCs w:val="28"/>
        </w:rPr>
      </w:pPr>
      <w:r>
        <w:rPr>
          <w:rFonts w:cs="Segoe UI"/>
          <w:sz w:val="28"/>
          <w:szCs w:val="28"/>
        </w:rPr>
        <w:lastRenderedPageBreak/>
        <w:t xml:space="preserve">La piattaforma </w:t>
      </w:r>
      <w:r w:rsidR="00BD7A03">
        <w:rPr>
          <w:rFonts w:cs="Segoe UI"/>
          <w:sz w:val="28"/>
          <w:szCs w:val="28"/>
        </w:rPr>
        <w:t xml:space="preserve">fornisce </w:t>
      </w:r>
      <w:r>
        <w:rPr>
          <w:rFonts w:cs="Segoe UI"/>
          <w:sz w:val="28"/>
          <w:szCs w:val="28"/>
        </w:rPr>
        <w:t xml:space="preserve">programmi nutrizionali personalizzati in base agli obiettivi degli utenti, con una descrizione dettagliata. Questi </w:t>
      </w:r>
      <w:r w:rsidR="00BD7A03">
        <w:rPr>
          <w:rFonts w:cs="Segoe UI"/>
          <w:sz w:val="28"/>
          <w:szCs w:val="28"/>
        </w:rPr>
        <w:t>programmi</w:t>
      </w:r>
      <w:r w:rsidR="004D259D">
        <w:rPr>
          <w:rFonts w:cs="Segoe UI"/>
          <w:sz w:val="28"/>
          <w:szCs w:val="28"/>
        </w:rPr>
        <w:t xml:space="preserve"> </w:t>
      </w:r>
      <w:r w:rsidR="005C20A7">
        <w:rPr>
          <w:rFonts w:cs="Segoe UI"/>
          <w:sz w:val="28"/>
          <w:szCs w:val="28"/>
        </w:rPr>
        <w:t xml:space="preserve">presentano dei piani alimentari che </w:t>
      </w:r>
      <w:r w:rsidR="004D259D">
        <w:rPr>
          <w:rFonts w:cs="Segoe UI"/>
          <w:sz w:val="28"/>
          <w:szCs w:val="28"/>
        </w:rPr>
        <w:t xml:space="preserve">possono </w:t>
      </w:r>
      <w:r w:rsidR="00BD7A03">
        <w:rPr>
          <w:rFonts w:cs="Segoe UI"/>
          <w:sz w:val="28"/>
          <w:szCs w:val="28"/>
        </w:rPr>
        <w:t>variare, ad esempio, per</w:t>
      </w:r>
      <w:r w:rsidR="004D259D">
        <w:rPr>
          <w:rFonts w:cs="Segoe UI"/>
          <w:sz w:val="28"/>
          <w:szCs w:val="28"/>
        </w:rPr>
        <w:t xml:space="preserve"> perdit</w:t>
      </w:r>
      <w:r w:rsidR="00BD7A03">
        <w:rPr>
          <w:rFonts w:cs="Segoe UI"/>
          <w:sz w:val="28"/>
          <w:szCs w:val="28"/>
        </w:rPr>
        <w:t>a</w:t>
      </w:r>
      <w:r w:rsidR="004D259D">
        <w:rPr>
          <w:rFonts w:cs="Segoe UI"/>
          <w:sz w:val="28"/>
          <w:szCs w:val="28"/>
        </w:rPr>
        <w:t xml:space="preserve"> di peso, aumento massa muscolare</w:t>
      </w:r>
      <w:r w:rsidR="00BD7A03">
        <w:rPr>
          <w:rFonts w:cs="Segoe UI"/>
          <w:sz w:val="28"/>
          <w:szCs w:val="28"/>
        </w:rPr>
        <w:t xml:space="preserve"> o </w:t>
      </w:r>
      <w:r w:rsidR="004D259D">
        <w:rPr>
          <w:rFonts w:cs="Segoe UI"/>
          <w:sz w:val="28"/>
          <w:szCs w:val="28"/>
        </w:rPr>
        <w:t>definizione muscolare.</w:t>
      </w:r>
    </w:p>
    <w:p w14:paraId="471A58EA" w14:textId="19F36E53" w:rsidR="008A4F1A" w:rsidRDefault="00BD7A03" w:rsidP="0086692B">
      <w:pPr>
        <w:pStyle w:val="Paragrafoelenco"/>
        <w:ind w:left="360"/>
        <w:jc w:val="both"/>
        <w:rPr>
          <w:rFonts w:cs="Segoe UI"/>
          <w:sz w:val="28"/>
          <w:szCs w:val="28"/>
        </w:rPr>
      </w:pPr>
      <w:r>
        <w:rPr>
          <w:rFonts w:cs="Segoe UI"/>
          <w:sz w:val="28"/>
          <w:szCs w:val="28"/>
        </w:rPr>
        <w:t>Inoltre, l</w:t>
      </w:r>
      <w:r w:rsidR="004D259D">
        <w:rPr>
          <w:rFonts w:cs="Segoe UI"/>
          <w:sz w:val="28"/>
          <w:szCs w:val="28"/>
        </w:rPr>
        <w:t xml:space="preserve">a base di dati </w:t>
      </w:r>
      <w:r>
        <w:rPr>
          <w:rFonts w:cs="Segoe UI"/>
          <w:sz w:val="28"/>
          <w:szCs w:val="28"/>
        </w:rPr>
        <w:t xml:space="preserve">gestisce gli </w:t>
      </w:r>
      <w:r w:rsidR="004D259D">
        <w:rPr>
          <w:rFonts w:cs="Segoe UI"/>
          <w:sz w:val="28"/>
          <w:szCs w:val="28"/>
        </w:rPr>
        <w:t xml:space="preserve">abbonamenti </w:t>
      </w:r>
      <w:r>
        <w:rPr>
          <w:rFonts w:cs="Segoe UI"/>
          <w:sz w:val="28"/>
          <w:szCs w:val="28"/>
        </w:rPr>
        <w:t>per accedere ai servizi offerti</w:t>
      </w:r>
      <w:r w:rsidR="004D259D">
        <w:rPr>
          <w:rFonts w:cs="Segoe UI"/>
          <w:sz w:val="28"/>
          <w:szCs w:val="28"/>
        </w:rPr>
        <w:t xml:space="preserve"> sulla piattaforma</w:t>
      </w:r>
      <w:r w:rsidR="00010C69">
        <w:rPr>
          <w:rFonts w:cs="Segoe UI"/>
          <w:sz w:val="28"/>
          <w:szCs w:val="28"/>
        </w:rPr>
        <w:t xml:space="preserve"> e dalla palestra</w:t>
      </w:r>
      <w:r w:rsidR="004D259D">
        <w:rPr>
          <w:rFonts w:cs="Segoe UI"/>
          <w:sz w:val="28"/>
          <w:szCs w:val="28"/>
        </w:rPr>
        <w:t>. Ogni cliente deve sottoscrivere un abbonamento</w:t>
      </w:r>
      <w:r>
        <w:rPr>
          <w:rFonts w:cs="Segoe UI"/>
          <w:sz w:val="28"/>
          <w:szCs w:val="28"/>
        </w:rPr>
        <w:t>,</w:t>
      </w:r>
      <w:r w:rsidR="004D259D">
        <w:rPr>
          <w:rFonts w:cs="Segoe UI"/>
          <w:sz w:val="28"/>
          <w:szCs w:val="28"/>
        </w:rPr>
        <w:t xml:space="preserve"> </w:t>
      </w:r>
      <w:r>
        <w:rPr>
          <w:rFonts w:cs="Segoe UI"/>
          <w:sz w:val="28"/>
          <w:szCs w:val="28"/>
        </w:rPr>
        <w:t xml:space="preserve">scegliendo tra </w:t>
      </w:r>
      <w:r w:rsidR="008A4F1A">
        <w:rPr>
          <w:rFonts w:cs="Segoe UI"/>
          <w:sz w:val="28"/>
          <w:szCs w:val="28"/>
        </w:rPr>
        <w:t xml:space="preserve">tipologie come </w:t>
      </w:r>
      <w:r w:rsidR="004D259D">
        <w:rPr>
          <w:rFonts w:cs="Segoe UI"/>
          <w:sz w:val="28"/>
          <w:szCs w:val="28"/>
        </w:rPr>
        <w:t>mensile, trimestrale, semestrale e annuale</w:t>
      </w:r>
      <w:r w:rsidR="008A4F1A">
        <w:rPr>
          <w:rFonts w:cs="Segoe UI"/>
          <w:sz w:val="28"/>
          <w:szCs w:val="28"/>
        </w:rPr>
        <w:t xml:space="preserve"> ciascuna con una tariffa specifica</w:t>
      </w:r>
      <w:r w:rsidR="004D259D">
        <w:rPr>
          <w:rFonts w:cs="Segoe UI"/>
          <w:sz w:val="28"/>
          <w:szCs w:val="28"/>
        </w:rPr>
        <w:t xml:space="preserve">. </w:t>
      </w:r>
    </w:p>
    <w:p w14:paraId="6F7B4C1B" w14:textId="2FD0B716" w:rsidR="004D259D" w:rsidRDefault="008A4F1A" w:rsidP="0086692B">
      <w:pPr>
        <w:pStyle w:val="Paragrafoelenco"/>
        <w:ind w:left="360"/>
        <w:jc w:val="both"/>
        <w:rPr>
          <w:rFonts w:cs="Segoe UI"/>
          <w:sz w:val="28"/>
          <w:szCs w:val="28"/>
        </w:rPr>
      </w:pPr>
      <w:r>
        <w:rPr>
          <w:rFonts w:cs="Segoe UI"/>
          <w:sz w:val="28"/>
          <w:szCs w:val="28"/>
        </w:rPr>
        <w:t xml:space="preserve">La piattaforma tiene traccia delle attrezzature presenti nella palestra, indicandone disponibilità, occupazione o </w:t>
      </w:r>
      <w:r w:rsidR="0086692B">
        <w:rPr>
          <w:rFonts w:cs="Segoe UI"/>
          <w:sz w:val="28"/>
          <w:szCs w:val="28"/>
        </w:rPr>
        <w:t>necessità</w:t>
      </w:r>
      <w:r>
        <w:rPr>
          <w:rFonts w:cs="Segoe UI"/>
          <w:sz w:val="28"/>
          <w:szCs w:val="28"/>
        </w:rPr>
        <w:t xml:space="preserve"> di manutenzione. </w:t>
      </w:r>
      <w:r w:rsidRPr="008A4F1A">
        <w:rPr>
          <w:rFonts w:cs="Segoe UI"/>
          <w:sz w:val="28"/>
          <w:szCs w:val="28"/>
        </w:rPr>
        <w:t>Queste attrezzature, catalogate per categorie e in diverse quantità</w:t>
      </w:r>
      <w:r w:rsidR="00DC2A11">
        <w:rPr>
          <w:rFonts w:cs="Segoe UI"/>
          <w:sz w:val="28"/>
          <w:szCs w:val="28"/>
        </w:rPr>
        <w:t xml:space="preserve"> (massimo </w:t>
      </w:r>
      <w:proofErr w:type="gramStart"/>
      <w:r w:rsidR="00DC2A11">
        <w:rPr>
          <w:rFonts w:cs="Segoe UI"/>
          <w:sz w:val="28"/>
          <w:szCs w:val="28"/>
        </w:rPr>
        <w:t>3</w:t>
      </w:r>
      <w:proofErr w:type="gramEnd"/>
      <w:r w:rsidR="00DC2A11">
        <w:rPr>
          <w:rFonts w:cs="Segoe UI"/>
          <w:sz w:val="28"/>
          <w:szCs w:val="28"/>
        </w:rPr>
        <w:t xml:space="preserve"> per ognuna)</w:t>
      </w:r>
      <w:r w:rsidRPr="008A4F1A">
        <w:rPr>
          <w:rFonts w:cs="Segoe UI"/>
          <w:sz w:val="28"/>
          <w:szCs w:val="28"/>
        </w:rPr>
        <w:t>, assicurano un uso efficiente e affidabile all'interno della struttura</w:t>
      </w:r>
      <w:r>
        <w:rPr>
          <w:rFonts w:cs="Segoe UI"/>
          <w:sz w:val="28"/>
          <w:szCs w:val="28"/>
        </w:rPr>
        <w:t>.</w:t>
      </w:r>
    </w:p>
    <w:p w14:paraId="06338460" w14:textId="77777777" w:rsidR="008A4F1A" w:rsidRDefault="008A4F1A" w:rsidP="008A4F1A">
      <w:pPr>
        <w:pStyle w:val="Paragrafoelenco"/>
        <w:ind w:left="360"/>
        <w:rPr>
          <w:rFonts w:cs="Segoe UI"/>
          <w:sz w:val="28"/>
          <w:szCs w:val="28"/>
        </w:rPr>
      </w:pPr>
    </w:p>
    <w:tbl>
      <w:tblPr>
        <w:tblW w:w="907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0"/>
        <w:gridCol w:w="6564"/>
      </w:tblGrid>
      <w:tr w:rsidR="008A4F1A" w:rsidRPr="008A4F1A" w14:paraId="4C574C55" w14:textId="77777777" w:rsidTr="001A563B">
        <w:trPr>
          <w:trHeight w:val="632"/>
        </w:trPr>
        <w:tc>
          <w:tcPr>
            <w:tcW w:w="2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09199" w14:textId="43DC71F2" w:rsidR="008A4F1A" w:rsidRPr="001A563B" w:rsidRDefault="009123C4" w:rsidP="001B759C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kern w:val="0"/>
                <w:sz w:val="28"/>
                <w:szCs w:val="28"/>
                <w:lang w:eastAsia="it-IT"/>
              </w:rPr>
              <w:t>Termine</w:t>
            </w:r>
          </w:p>
        </w:tc>
        <w:tc>
          <w:tcPr>
            <w:tcW w:w="6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E82A9" w14:textId="5DFC67E4" w:rsidR="008A4F1A" w:rsidRPr="001A563B" w:rsidRDefault="009123C4" w:rsidP="001B759C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kern w:val="0"/>
                <w:sz w:val="28"/>
                <w:szCs w:val="28"/>
                <w:lang w:eastAsia="it-IT"/>
              </w:rPr>
              <w:t>Significato</w:t>
            </w:r>
          </w:p>
        </w:tc>
      </w:tr>
      <w:tr w:rsidR="008A4F1A" w:rsidRPr="008A4F1A" w14:paraId="62F8A6FA" w14:textId="77777777" w:rsidTr="00440568">
        <w:trPr>
          <w:trHeight w:val="457"/>
        </w:trPr>
        <w:tc>
          <w:tcPr>
            <w:tcW w:w="2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1848E5" w14:textId="478E6033" w:rsidR="008A4F1A" w:rsidRPr="009123C4" w:rsidRDefault="009123C4" w:rsidP="001B759C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  <w:t>Account</w:t>
            </w:r>
          </w:p>
        </w:tc>
        <w:tc>
          <w:tcPr>
            <w:tcW w:w="6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1683C" w14:textId="77777777" w:rsidR="008A4F1A" w:rsidRPr="001A563B" w:rsidRDefault="008A4F1A" w:rsidP="001B759C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</w:pPr>
            <w:r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>Identità di un utente presso la piattaforma, con la creazione del quale si ha accesso alla piattaforma.</w:t>
            </w:r>
          </w:p>
        </w:tc>
      </w:tr>
      <w:tr w:rsidR="008A4F1A" w:rsidRPr="008A4F1A" w14:paraId="7C4F65BA" w14:textId="77777777" w:rsidTr="00440568">
        <w:trPr>
          <w:trHeight w:val="661"/>
        </w:trPr>
        <w:tc>
          <w:tcPr>
            <w:tcW w:w="2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AB536" w14:textId="69A338CE" w:rsidR="008A4F1A" w:rsidRPr="009123C4" w:rsidRDefault="009123C4" w:rsidP="001B759C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  <w:t>Cliente</w:t>
            </w:r>
          </w:p>
        </w:tc>
        <w:tc>
          <w:tcPr>
            <w:tcW w:w="6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6C424" w14:textId="7F224338" w:rsidR="008A4F1A" w:rsidRPr="001A563B" w:rsidRDefault="00621AFF" w:rsidP="001B759C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</w:pPr>
            <w:r w:rsidRPr="001A563B">
              <w:rPr>
                <w:rFonts w:cs="Segoe UI"/>
                <w:i/>
                <w:iCs/>
                <w:sz w:val="24"/>
                <w:szCs w:val="24"/>
              </w:rPr>
              <w:t>Persona che si iscrive alla piattaforma per usufruire dei suoi servizi e delle attrezzature offerte.</w:t>
            </w:r>
          </w:p>
        </w:tc>
      </w:tr>
      <w:tr w:rsidR="008A4F1A" w:rsidRPr="008A4F1A" w14:paraId="4CC1AE3E" w14:textId="77777777" w:rsidTr="00440568">
        <w:trPr>
          <w:trHeight w:val="632"/>
        </w:trPr>
        <w:tc>
          <w:tcPr>
            <w:tcW w:w="2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E89CF" w14:textId="25FA9A84" w:rsidR="008A4F1A" w:rsidRPr="009123C4" w:rsidRDefault="009123C4" w:rsidP="001B759C">
            <w:pPr>
              <w:tabs>
                <w:tab w:val="center" w:pos="2625"/>
              </w:tabs>
              <w:spacing w:after="0" w:line="240" w:lineRule="auto"/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  <w:t>Istruttore</w:t>
            </w:r>
          </w:p>
        </w:tc>
        <w:tc>
          <w:tcPr>
            <w:tcW w:w="6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79C8" w14:textId="18334F6E" w:rsidR="008A4F1A" w:rsidRPr="001A563B" w:rsidRDefault="00621AFF" w:rsidP="001B759C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</w:pPr>
            <w:r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 xml:space="preserve">Professionista </w:t>
            </w:r>
            <w:r w:rsidR="005C04AB"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 xml:space="preserve">in grado di </w:t>
            </w:r>
            <w:r w:rsidR="008A4F1A"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>creare programmi di allenamento personalizzati in base agli obiettivi, alle esigenze e alle capacità specifiche</w:t>
            </w:r>
            <w:r w:rsidR="005C04AB"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 xml:space="preserve"> di ciascun cliente</w:t>
            </w:r>
            <w:r w:rsidR="008A4F1A"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>.</w:t>
            </w:r>
          </w:p>
        </w:tc>
      </w:tr>
      <w:tr w:rsidR="008A4F1A" w:rsidRPr="008A4F1A" w14:paraId="6F80BF98" w14:textId="77777777" w:rsidTr="00440568">
        <w:trPr>
          <w:trHeight w:val="632"/>
        </w:trPr>
        <w:tc>
          <w:tcPr>
            <w:tcW w:w="2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E4070D" w14:textId="77777777" w:rsidR="008A4F1A" w:rsidRPr="009123C4" w:rsidRDefault="009123C4" w:rsidP="001B759C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  <w:t>Scheda</w:t>
            </w:r>
          </w:p>
          <w:p w14:paraId="1F70C308" w14:textId="3986E661" w:rsidR="009123C4" w:rsidRPr="009123C4" w:rsidRDefault="009123C4" w:rsidP="001B759C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  <w:t>Allenamento</w:t>
            </w:r>
          </w:p>
        </w:tc>
        <w:tc>
          <w:tcPr>
            <w:tcW w:w="6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F6D61C" w14:textId="77777777" w:rsidR="008A4F1A" w:rsidRPr="001A563B" w:rsidRDefault="008A4F1A" w:rsidP="001B759C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</w:pPr>
            <w:r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 xml:space="preserve">Un documento dettagliato che elenca gli esercizi, il numero di serie e ripetizioni, i tempi di riposo e altre indicazioni specifiche per la pianificazione e </w:t>
            </w:r>
            <w:proofErr w:type="gramStart"/>
            <w:r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>l' esecuzione</w:t>
            </w:r>
            <w:proofErr w:type="gramEnd"/>
            <w:r w:rsidRPr="001A563B"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  <w:t xml:space="preserve"> di un programma di allenamento.</w:t>
            </w:r>
          </w:p>
        </w:tc>
      </w:tr>
      <w:tr w:rsidR="008A4F1A" w:rsidRPr="008A4F1A" w14:paraId="7B8FD957" w14:textId="77777777" w:rsidTr="00440568">
        <w:trPr>
          <w:trHeight w:val="632"/>
        </w:trPr>
        <w:tc>
          <w:tcPr>
            <w:tcW w:w="2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318BD" w14:textId="6CAB7495" w:rsidR="008A4F1A" w:rsidRPr="009123C4" w:rsidRDefault="009123C4" w:rsidP="001B759C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  <w:t>Attrezzatura</w:t>
            </w:r>
          </w:p>
        </w:tc>
        <w:tc>
          <w:tcPr>
            <w:tcW w:w="6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8E180" w14:textId="790DF387" w:rsidR="008A4F1A" w:rsidRPr="001A563B" w:rsidRDefault="00621AFF" w:rsidP="001B759C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</w:pPr>
            <w:r w:rsidRPr="001A563B">
              <w:rPr>
                <w:rFonts w:cs="Segoe UI"/>
                <w:i/>
                <w:iCs/>
                <w:sz w:val="24"/>
                <w:szCs w:val="24"/>
              </w:rPr>
              <w:t>Strumenti e macchinari presenti nella palestra utilizzati dai clienti per svolgere le attività fisiche, divisi in varie categorie come attrezzi cardio, pesi liberi, macchine per la forza, ecc.</w:t>
            </w:r>
          </w:p>
        </w:tc>
      </w:tr>
      <w:tr w:rsidR="008A4F1A" w:rsidRPr="008A4F1A" w14:paraId="3D77944F" w14:textId="77777777" w:rsidTr="00440568">
        <w:trPr>
          <w:trHeight w:val="466"/>
        </w:trPr>
        <w:tc>
          <w:tcPr>
            <w:tcW w:w="2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1E9BF" w14:textId="2F05755E" w:rsidR="008A4F1A" w:rsidRPr="009123C4" w:rsidRDefault="009123C4" w:rsidP="001B759C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4"/>
                <w:szCs w:val="24"/>
                <w:lang w:eastAsia="it-IT"/>
              </w:rPr>
              <w:t>Corso</w:t>
            </w:r>
          </w:p>
        </w:tc>
        <w:tc>
          <w:tcPr>
            <w:tcW w:w="6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12A10" w14:textId="7397875E" w:rsidR="008A4F1A" w:rsidRPr="001A563B" w:rsidRDefault="005C04AB" w:rsidP="001B759C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4"/>
                <w:szCs w:val="24"/>
                <w:lang w:eastAsia="it-IT"/>
              </w:rPr>
            </w:pPr>
            <w:r w:rsidRPr="001A563B">
              <w:rPr>
                <w:rFonts w:cs="Segoe UI"/>
                <w:i/>
                <w:iCs/>
                <w:sz w:val="24"/>
                <w:szCs w:val="24"/>
              </w:rPr>
              <w:t>Sessioni o lezioni organizzate dalla palestra, guidate dagli istruttori, che offrono un approccio strutturato all'allenamento, spesso incentrato su specifici obiettivi o tipologie di esercizio come corsi di yoga, pilates, spinning, ecc.</w:t>
            </w:r>
          </w:p>
        </w:tc>
      </w:tr>
      <w:tr w:rsidR="008A4F1A" w:rsidRPr="008A4F1A" w14:paraId="4CAC3E5A" w14:textId="77777777" w:rsidTr="00440568">
        <w:trPr>
          <w:trHeight w:val="632"/>
        </w:trPr>
        <w:tc>
          <w:tcPr>
            <w:tcW w:w="25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17524" w14:textId="2743945A" w:rsidR="009123C4" w:rsidRPr="009123C4" w:rsidRDefault="009123C4" w:rsidP="009123C4">
            <w:pPr>
              <w:ind w:left="0"/>
              <w:rPr>
                <w:b/>
                <w:bCs/>
                <w:sz w:val="24"/>
                <w:szCs w:val="24"/>
              </w:rPr>
            </w:pPr>
            <w:r w:rsidRPr="009123C4">
              <w:rPr>
                <w:b/>
                <w:bCs/>
                <w:sz w:val="24"/>
                <w:szCs w:val="24"/>
              </w:rPr>
              <w:t>Programma Nutrizionale</w:t>
            </w:r>
          </w:p>
        </w:tc>
        <w:tc>
          <w:tcPr>
            <w:tcW w:w="65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7A2C6" w14:textId="79E1E8F8" w:rsidR="008A4F1A" w:rsidRPr="001A563B" w:rsidRDefault="00621AFF" w:rsidP="001B759C">
            <w:pPr>
              <w:rPr>
                <w:i/>
                <w:iCs/>
                <w:sz w:val="24"/>
                <w:szCs w:val="24"/>
              </w:rPr>
            </w:pPr>
            <w:r w:rsidRPr="001A563B">
              <w:rPr>
                <w:rFonts w:cs="Segoe UI"/>
                <w:i/>
                <w:iCs/>
                <w:sz w:val="24"/>
                <w:szCs w:val="24"/>
              </w:rPr>
              <w:t xml:space="preserve">Piano alimentare personalizzato sviluppato per il cliente, mirato a raggiungere obiettivi specifici come perdita di </w:t>
            </w:r>
            <w:r w:rsidRPr="001A563B">
              <w:rPr>
                <w:rFonts w:cs="Segoe UI"/>
                <w:i/>
                <w:iCs/>
                <w:sz w:val="24"/>
                <w:szCs w:val="24"/>
              </w:rPr>
              <w:lastRenderedPageBreak/>
              <w:t>peso, aumento della massa muscolare o definizione muscolare.</w:t>
            </w:r>
          </w:p>
        </w:tc>
      </w:tr>
    </w:tbl>
    <w:p w14:paraId="17EA2AC3" w14:textId="77777777" w:rsidR="00F0033D" w:rsidRPr="00AD4BB4" w:rsidRDefault="00F0033D" w:rsidP="00F977E3">
      <w:pPr>
        <w:ind w:left="0"/>
        <w:rPr>
          <w:color w:val="C00000"/>
          <w:sz w:val="28"/>
          <w:szCs w:val="28"/>
          <w:lang w:eastAsia="en-US"/>
        </w:rPr>
      </w:pPr>
    </w:p>
    <w:p w14:paraId="232E0DFA" w14:textId="77777777" w:rsidR="00AD4BB4" w:rsidRPr="00AD4BB4" w:rsidRDefault="0001132C" w:rsidP="00AD4BB4">
      <w:pPr>
        <w:pStyle w:val="Paragrafoelenco"/>
        <w:numPr>
          <w:ilvl w:val="0"/>
          <w:numId w:val="21"/>
        </w:numPr>
        <w:rPr>
          <w:sz w:val="28"/>
          <w:szCs w:val="28"/>
        </w:rPr>
      </w:pPr>
      <w:r w:rsidRPr="00AD4BB4">
        <w:rPr>
          <w:color w:val="C00000"/>
          <w:sz w:val="28"/>
          <w:szCs w:val="28"/>
        </w:rPr>
        <w:t xml:space="preserve">Progettazione concettuale della base di dati Schema EER </w:t>
      </w:r>
    </w:p>
    <w:p w14:paraId="5959CE35" w14:textId="38DAE459" w:rsidR="00F977E3" w:rsidRDefault="0001132C" w:rsidP="00AD4BB4">
      <w:pPr>
        <w:ind w:left="0"/>
        <w:rPr>
          <w:sz w:val="28"/>
          <w:szCs w:val="28"/>
        </w:rPr>
      </w:pPr>
      <w:r w:rsidRPr="00AD4BB4">
        <w:rPr>
          <w:sz w:val="28"/>
          <w:szCs w:val="28"/>
        </w:rPr>
        <w:t>Procedendo con la progettazione concettuale della base di dati, si ottiene il seguente schema EER:</w:t>
      </w:r>
    </w:p>
    <w:p w14:paraId="4DE1BDA9" w14:textId="44412041" w:rsidR="00AD4BB4" w:rsidRDefault="00AD4BB4" w:rsidP="00AD4BB4">
      <w:pPr>
        <w:ind w:left="0"/>
        <w:rPr>
          <w:sz w:val="28"/>
          <w:szCs w:val="28"/>
        </w:rPr>
      </w:pPr>
    </w:p>
    <w:p w14:paraId="0B81CE07" w14:textId="4AECF211" w:rsidR="00F0033D" w:rsidRDefault="008649AD" w:rsidP="00AD4BB4">
      <w:pPr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0F5BB3" wp14:editId="5552BF57">
            <wp:extent cx="5731510" cy="6499225"/>
            <wp:effectExtent l="0" t="0" r="2540" b="0"/>
            <wp:docPr id="217800251" name="Immagine 10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00251" name="Immagine 10" descr="Immagine che contiene testo, schermata, Carattere, design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34B3" w14:textId="77777777" w:rsidR="009123C4" w:rsidRDefault="009123C4" w:rsidP="009123C4">
      <w:pPr>
        <w:rPr>
          <w:color w:val="C00000"/>
          <w:sz w:val="28"/>
          <w:szCs w:val="28"/>
        </w:rPr>
      </w:pPr>
      <w:r w:rsidRPr="009123C4">
        <w:rPr>
          <w:color w:val="C00000"/>
          <w:sz w:val="28"/>
          <w:szCs w:val="28"/>
        </w:rPr>
        <w:lastRenderedPageBreak/>
        <w:t>Dizionario delle entità:</w:t>
      </w:r>
    </w:p>
    <w:p w14:paraId="6CB366E1" w14:textId="6C0D7775" w:rsidR="009123C4" w:rsidRPr="009123C4" w:rsidRDefault="009123C4" w:rsidP="009123C4">
      <w:pPr>
        <w:rPr>
          <w:sz w:val="28"/>
          <w:szCs w:val="28"/>
          <w:shd w:val="clear" w:color="auto" w:fill="00FF00"/>
        </w:rPr>
      </w:pPr>
      <w:r w:rsidRPr="009123C4">
        <w:rPr>
          <w:b/>
          <w:bCs/>
          <w:sz w:val="28"/>
          <w:szCs w:val="28"/>
        </w:rPr>
        <w:t>Legenda</w:t>
      </w:r>
      <w:r w:rsidRPr="009123C4">
        <w:rPr>
          <w:sz w:val="28"/>
          <w:szCs w:val="28"/>
        </w:rPr>
        <w:t xml:space="preserve">: </w:t>
      </w:r>
      <w:r w:rsidRPr="009123C4">
        <w:rPr>
          <w:sz w:val="28"/>
          <w:szCs w:val="28"/>
          <w:shd w:val="clear" w:color="auto" w:fill="00FFFF"/>
        </w:rPr>
        <w:t>sotto-entità</w:t>
      </w:r>
      <w:r w:rsidRPr="009123C4">
        <w:rPr>
          <w:sz w:val="28"/>
          <w:szCs w:val="28"/>
        </w:rPr>
        <w:t xml:space="preserve">, </w:t>
      </w:r>
      <w:r w:rsidRPr="009123C4">
        <w:rPr>
          <w:sz w:val="28"/>
          <w:szCs w:val="28"/>
          <w:shd w:val="clear" w:color="auto" w:fill="FFFF00"/>
        </w:rPr>
        <w:t>attributo multivalore</w:t>
      </w:r>
      <w:r w:rsidRPr="009123C4">
        <w:rPr>
          <w:sz w:val="28"/>
          <w:szCs w:val="28"/>
        </w:rPr>
        <w:t xml:space="preserve">, </w:t>
      </w:r>
      <w:r w:rsidRPr="009123C4">
        <w:rPr>
          <w:sz w:val="28"/>
          <w:szCs w:val="28"/>
          <w:shd w:val="clear" w:color="auto" w:fill="FF0000"/>
        </w:rPr>
        <w:t>attributo ridondant</w:t>
      </w:r>
      <w:r>
        <w:rPr>
          <w:sz w:val="28"/>
          <w:szCs w:val="28"/>
          <w:shd w:val="clear" w:color="auto" w:fill="FF0000"/>
        </w:rPr>
        <w:t xml:space="preserve">e, </w:t>
      </w:r>
      <w:r w:rsidRPr="009123C4">
        <w:rPr>
          <w:sz w:val="28"/>
          <w:szCs w:val="28"/>
          <w:shd w:val="clear" w:color="auto" w:fill="00FF00"/>
        </w:rPr>
        <w:t>entità debole</w:t>
      </w:r>
      <w:r w:rsidRPr="009123C4">
        <w:rPr>
          <w:sz w:val="28"/>
          <w:szCs w:val="28"/>
        </w:rPr>
        <w:t xml:space="preserve">, </w:t>
      </w:r>
      <w:r w:rsidRPr="009123C4">
        <w:rPr>
          <w:sz w:val="28"/>
          <w:szCs w:val="28"/>
          <w:shd w:val="clear" w:color="auto" w:fill="FF00FF"/>
        </w:rPr>
        <w:t>chiave candidata</w:t>
      </w:r>
    </w:p>
    <w:tbl>
      <w:tblPr>
        <w:tblW w:w="96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2"/>
        <w:gridCol w:w="2996"/>
        <w:gridCol w:w="2199"/>
        <w:gridCol w:w="2211"/>
      </w:tblGrid>
      <w:tr w:rsidR="009123C4" w:rsidRPr="009123C4" w14:paraId="3B4CC150" w14:textId="77777777" w:rsidTr="009123C4">
        <w:trPr>
          <w:trHeight w:val="632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EB874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bookmarkStart w:id="0" w:name="_Hlk154587557"/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Entità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71793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Descrizione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hideMark/>
          </w:tcPr>
          <w:p w14:paraId="6CD04FA5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Attributi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hideMark/>
          </w:tcPr>
          <w:p w14:paraId="0E8C66B4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Identificatore</w:t>
            </w:r>
          </w:p>
        </w:tc>
      </w:tr>
      <w:tr w:rsidR="009123C4" w:rsidRPr="009123C4" w14:paraId="707AEED3" w14:textId="77777777" w:rsidTr="009123C4">
        <w:trPr>
          <w:trHeight w:val="457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F9E7B" w14:textId="77777777" w:rsidR="009123C4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</w:p>
          <w:p w14:paraId="54E40CB8" w14:textId="77777777" w:rsidR="009123C4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</w:p>
          <w:p w14:paraId="7370F498" w14:textId="77777777" w:rsidR="009123C4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</w:p>
          <w:p w14:paraId="0AA0DD34" w14:textId="2A1237A9" w:rsidR="009123C4" w:rsidRPr="009123C4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 xml:space="preserve">       </w:t>
            </w:r>
            <w:r w:rsidRPr="009123C4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Account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2BDC6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Identità di un utente sulla piattaforma 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8EEBCCF" w14:textId="0FE77C36" w:rsidR="00285670" w:rsidRDefault="00285670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-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username</w:t>
            </w:r>
          </w:p>
          <w:p w14:paraId="7947435F" w14:textId="4DE94451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 genere</w:t>
            </w:r>
          </w:p>
          <w:p w14:paraId="3DF089AD" w14:textId="1B61A644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- </w:t>
            </w:r>
            <w:proofErr w:type="gramStart"/>
            <w:r w:rsidR="00AF0938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e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mail</w:t>
            </w:r>
            <w:proofErr w:type="gramEnd"/>
          </w:p>
          <w:p w14:paraId="4FDE768E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 password</w:t>
            </w:r>
          </w:p>
          <w:p w14:paraId="24771515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 nome</w:t>
            </w:r>
          </w:p>
          <w:p w14:paraId="077084E6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 cognome</w:t>
            </w:r>
          </w:p>
          <w:p w14:paraId="02A71CDD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 indirizzo</w:t>
            </w:r>
          </w:p>
          <w:p w14:paraId="600AEB54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 dataNascita</w:t>
            </w:r>
          </w:p>
          <w:p w14:paraId="1DF2D355" w14:textId="53A02306" w:rsidR="00AF0938" w:rsidRPr="009123C4" w:rsidRDefault="00AF0938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 telefono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53BF43D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</w:t>
            </w:r>
          </w:p>
          <w:p w14:paraId="4E3A2B19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</w:p>
          <w:p w14:paraId="59B94454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</w:p>
          <w:p w14:paraId="07A217E2" w14:textId="00D35319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username</w:t>
            </w:r>
          </w:p>
        </w:tc>
      </w:tr>
      <w:tr w:rsidR="009123C4" w:rsidRPr="009123C4" w14:paraId="4CDD853D" w14:textId="77777777" w:rsidTr="009123C4">
        <w:trPr>
          <w:trHeight w:val="661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F99C4" w14:textId="77777777" w:rsidR="009123C4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FF"/>
                <w:lang w:eastAsia="it-IT"/>
              </w:rPr>
            </w:pPr>
          </w:p>
          <w:p w14:paraId="3728F78F" w14:textId="6027E796" w:rsidR="009123C4" w:rsidRPr="009123C4" w:rsidRDefault="009123C4" w:rsidP="009123C4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FF"/>
                <w:lang w:eastAsia="it-IT"/>
              </w:rPr>
            </w:pPr>
            <w:r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FF"/>
                <w:lang w:eastAsia="it-IT"/>
              </w:rPr>
              <w:t>Cliente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F9CC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individuo che usufruisce dei servizi offerti dalla struttura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254E092" w14:textId="666ECA0B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peso</w:t>
            </w:r>
          </w:p>
          <w:p w14:paraId="6D383C98" w14:textId="411F3CDD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altezza</w:t>
            </w:r>
          </w:p>
          <w:p w14:paraId="21798137" w14:textId="51B90016" w:rsidR="009123C4" w:rsidRPr="009123C4" w:rsidRDefault="009123C4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53B5726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</w:t>
            </w:r>
          </w:p>
          <w:p w14:paraId="4D5EE755" w14:textId="56BD0C3D" w:rsidR="009123C4" w:rsidRPr="009123C4" w:rsidRDefault="009123C4" w:rsidP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 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/</w:t>
            </w:r>
          </w:p>
        </w:tc>
      </w:tr>
      <w:tr w:rsidR="009123C4" w:rsidRPr="009123C4" w14:paraId="44417A79" w14:textId="77777777" w:rsidTr="009123C4">
        <w:trPr>
          <w:trHeight w:val="632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CF2EB" w14:textId="77777777" w:rsidR="00D963E2" w:rsidRDefault="00D963E2" w:rsidP="009123C4">
            <w:pPr>
              <w:tabs>
                <w:tab w:val="center" w:pos="2625"/>
              </w:tabs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FF"/>
                <w:lang w:eastAsia="it-IT"/>
              </w:rPr>
            </w:pPr>
          </w:p>
          <w:p w14:paraId="694D5B6F" w14:textId="6370283D" w:rsidR="009123C4" w:rsidRPr="009123C4" w:rsidRDefault="009123C4" w:rsidP="00D963E2">
            <w:pPr>
              <w:tabs>
                <w:tab w:val="center" w:pos="2625"/>
              </w:tabs>
              <w:spacing w:after="0" w:line="240" w:lineRule="auto"/>
              <w:ind w:left="0"/>
              <w:jc w:val="center"/>
              <w:rPr>
                <w:rFonts w:eastAsia="Calibri"/>
                <w:b/>
                <w:bCs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FF"/>
                <w:lang w:eastAsia="it-IT"/>
              </w:rPr>
              <w:t>Istruttore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9AF34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Professionista in grado di creare programmi di allenamento.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9833DBA" w14:textId="3B245913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shd w:val="clear" w:color="auto" w:fill="FFFF00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 w:rsidR="00EE5560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certificazione</w:t>
            </w:r>
          </w:p>
          <w:p w14:paraId="1E66E673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ore di lavoro</w:t>
            </w:r>
          </w:p>
          <w:p w14:paraId="0AE3C843" w14:textId="53F38852" w:rsidR="00C62318" w:rsidRPr="009123C4" w:rsidRDefault="00C62318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>
              <w:rPr>
                <w:rFonts w:eastAsia="Calibri"/>
                <w:kern w:val="0"/>
                <w:sz w:val="28"/>
                <w:szCs w:val="28"/>
                <w:lang w:eastAsia="it-IT"/>
              </w:rPr>
              <w:t xml:space="preserve">- </w:t>
            </w:r>
            <w:r w:rsidRPr="00C62318">
              <w:rPr>
                <w:rFonts w:eastAsia="Calibri"/>
                <w:kern w:val="0"/>
                <w:sz w:val="28"/>
                <w:szCs w:val="28"/>
                <w:highlight w:val="red"/>
                <w:lang w:eastAsia="it-IT"/>
              </w:rPr>
              <w:t>NumCorsi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4F1B037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 </w:t>
            </w:r>
          </w:p>
          <w:p w14:paraId="5F8674F3" w14:textId="72186F76" w:rsidR="009123C4" w:rsidRPr="009123C4" w:rsidRDefault="009123C4" w:rsidP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  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/</w:t>
            </w:r>
          </w:p>
        </w:tc>
      </w:tr>
      <w:tr w:rsidR="009123C4" w:rsidRPr="009123C4" w14:paraId="556F7807" w14:textId="77777777" w:rsidTr="009123C4">
        <w:trPr>
          <w:trHeight w:val="661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876E4" w14:textId="77777777" w:rsidR="00D963E2" w:rsidRDefault="00D963E2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00"/>
                <w:lang w:eastAsia="it-IT"/>
              </w:rPr>
            </w:pPr>
          </w:p>
          <w:p w14:paraId="7593C5C9" w14:textId="77777777" w:rsidR="00D963E2" w:rsidRDefault="00D963E2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00"/>
                <w:lang w:eastAsia="it-IT"/>
              </w:rPr>
            </w:pPr>
          </w:p>
          <w:p w14:paraId="4266482F" w14:textId="77777777" w:rsidR="00D963E2" w:rsidRDefault="00D963E2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00"/>
                <w:lang w:eastAsia="it-IT"/>
              </w:rPr>
            </w:pPr>
          </w:p>
          <w:p w14:paraId="1F0458E3" w14:textId="68EC1022" w:rsidR="009123C4" w:rsidRPr="00D963E2" w:rsidRDefault="00D963E2" w:rsidP="00D963E2">
            <w:pPr>
              <w:spacing w:after="0" w:line="240" w:lineRule="auto"/>
              <w:ind w:left="0"/>
              <w:jc w:val="center"/>
              <w:rPr>
                <w:rFonts w:eastAsia="Calibri"/>
                <w:b/>
                <w:bCs/>
                <w:kern w:val="3"/>
                <w:sz w:val="28"/>
                <w:szCs w:val="28"/>
                <w:lang w:eastAsia="en-US"/>
              </w:rPr>
            </w:pPr>
            <w:r w:rsidRPr="00D963E2">
              <w:rPr>
                <w:rFonts w:eastAsia="Times New Roman"/>
                <w:b/>
                <w:bCs/>
                <w:kern w:val="0"/>
                <w:sz w:val="28"/>
                <w:szCs w:val="28"/>
                <w:shd w:val="clear" w:color="auto" w:fill="00FF00"/>
                <w:lang w:eastAsia="it-IT"/>
              </w:rPr>
              <w:t>Abbonamento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D2C9A5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Un accordo finanziario in cui un cliente paga regolarmente una somma di denaro per accedere ai servizi della piattaforma.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58E75DE" w14:textId="553695E7" w:rsidR="009123C4" w:rsidRPr="009123C4" w:rsidRDefault="009123C4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shd w:val="clear" w:color="auto" w:fill="FF00FF"/>
                <w:lang w:eastAsia="it-IT"/>
              </w:rPr>
              <w:t>id</w:t>
            </w:r>
          </w:p>
          <w:p w14:paraId="654C7E98" w14:textId="48254A5E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tipo</w:t>
            </w:r>
          </w:p>
          <w:p w14:paraId="42A168DB" w14:textId="59A2CA45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tariffa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1ADF885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shd w:val="clear" w:color="auto" w:fill="FF00FF"/>
                <w:lang w:eastAsia="it-IT"/>
              </w:rPr>
            </w:pPr>
          </w:p>
          <w:p w14:paraId="7FB9B4E9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shd w:val="clear" w:color="auto" w:fill="FF00FF"/>
                <w:lang w:eastAsia="it-IT"/>
              </w:rPr>
            </w:pPr>
          </w:p>
          <w:p w14:paraId="48DDF72A" w14:textId="77777777" w:rsid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shd w:val="clear" w:color="auto" w:fill="FF00FF"/>
                <w:lang w:eastAsia="it-IT"/>
              </w:rPr>
            </w:pPr>
          </w:p>
          <w:p w14:paraId="45407904" w14:textId="78B483A2" w:rsidR="009123C4" w:rsidRPr="009123C4" w:rsidRDefault="009123C4" w:rsidP="009123C4">
            <w:pPr>
              <w:spacing w:after="0" w:line="240" w:lineRule="auto"/>
              <w:ind w:left="0"/>
              <w:jc w:val="center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shd w:val="clear" w:color="auto" w:fill="FF00FF"/>
                <w:lang w:eastAsia="it-IT"/>
              </w:rPr>
              <w:t>id</w:t>
            </w:r>
          </w:p>
        </w:tc>
      </w:tr>
      <w:tr w:rsidR="009123C4" w:rsidRPr="009123C4" w14:paraId="7C622548" w14:textId="77777777" w:rsidTr="009123C4">
        <w:trPr>
          <w:trHeight w:val="632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0BDA1" w14:textId="77777777" w:rsidR="00D963E2" w:rsidRDefault="00D963E2" w:rsidP="00D963E2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</w:p>
          <w:p w14:paraId="305C7BC3" w14:textId="38C2CDDF" w:rsidR="009123C4" w:rsidRPr="00D963E2" w:rsidRDefault="00D963E2" w:rsidP="00D963E2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D963E2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Scheda Allenamento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4ABCC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Un documento dettagliato che elenca gli esercizi e come svolgerli.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3FA7A6" w14:textId="3E0DC65F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 w:rsidR="00D963E2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codice</w:t>
            </w:r>
          </w:p>
          <w:p w14:paraId="5A0F4C6B" w14:textId="317FFECF" w:rsidR="009123C4" w:rsidRPr="009123C4" w:rsidRDefault="009123C4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 w:rsidR="00D963E2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shd w:val="clear" w:color="auto" w:fill="FFFF00"/>
                <w:lang w:eastAsia="it-IT"/>
              </w:rPr>
              <w:t>esercizi</w:t>
            </w:r>
          </w:p>
          <w:p w14:paraId="17F378CB" w14:textId="165F0BF1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 w:rsidR="00D963E2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tipologia</w:t>
            </w:r>
          </w:p>
          <w:p w14:paraId="726DC801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1812C9A" w14:textId="77777777" w:rsidR="00D963E2" w:rsidRDefault="00D963E2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</w:p>
          <w:p w14:paraId="789EBA68" w14:textId="1657B6D5" w:rsidR="009123C4" w:rsidRPr="009123C4" w:rsidRDefault="00D963E2" w:rsidP="00D963E2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</w:t>
            </w:r>
            <w:r w:rsidR="009123C4"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codice</w:t>
            </w:r>
          </w:p>
        </w:tc>
      </w:tr>
      <w:tr w:rsidR="009123C4" w:rsidRPr="009123C4" w14:paraId="5B214C54" w14:textId="77777777" w:rsidTr="009123C4">
        <w:trPr>
          <w:trHeight w:val="632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67302" w14:textId="77777777" w:rsidR="00D963E2" w:rsidRDefault="00D963E2" w:rsidP="00D963E2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</w:p>
          <w:p w14:paraId="69B51D79" w14:textId="77777777" w:rsidR="00D963E2" w:rsidRDefault="00D963E2" w:rsidP="00D963E2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</w:p>
          <w:p w14:paraId="5C3D44F3" w14:textId="64389C2C" w:rsidR="009123C4" w:rsidRPr="00D963E2" w:rsidRDefault="00D963E2" w:rsidP="00D963E2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D963E2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Attrezzatura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AF99E" w14:textId="77777777" w:rsidR="009123C4" w:rsidRPr="009123C4" w:rsidRDefault="009123C4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Strumenti e macchinari presenti nella palestra utilizzati dai clienti.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B01C83E" w14:textId="2B0BD92C" w:rsidR="009123C4" w:rsidRDefault="009123C4" w:rsidP="00285670">
            <w:pPr>
              <w:spacing w:after="0" w:line="240" w:lineRule="auto"/>
              <w:ind w:left="0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codice</w:t>
            </w:r>
            <w:r w:rsidR="00AF0938">
              <w:rPr>
                <w:rFonts w:eastAsia="Times New Roman" w:cs="Segoe UI"/>
                <w:i/>
                <w:iCs/>
                <w:sz w:val="28"/>
                <w:szCs w:val="28"/>
              </w:rPr>
              <w:t>Serie</w:t>
            </w:r>
          </w:p>
          <w:p w14:paraId="6E07AD48" w14:textId="7EAACC71" w:rsidR="00AF0938" w:rsidRPr="009123C4" w:rsidRDefault="00285670" w:rsidP="00285670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stato</w:t>
            </w:r>
          </w:p>
          <w:p w14:paraId="1E6BC83E" w14:textId="4959D0DE" w:rsidR="009123C4" w:rsidRPr="009123C4" w:rsidRDefault="009123C4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nome</w:t>
            </w:r>
          </w:p>
          <w:p w14:paraId="27EDC492" w14:textId="15AEBD40" w:rsidR="009123C4" w:rsidRPr="009123C4" w:rsidRDefault="009123C4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tipo</w:t>
            </w:r>
          </w:p>
          <w:p w14:paraId="679AEAE8" w14:textId="6B9F099A" w:rsidR="009123C4" w:rsidRPr="009123C4" w:rsidRDefault="009123C4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quantità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47913C2" w14:textId="77777777" w:rsidR="00D963E2" w:rsidRDefault="00D963E2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      </w:t>
            </w:r>
          </w:p>
          <w:p w14:paraId="07EDF988" w14:textId="77777777" w:rsidR="00D963E2" w:rsidRDefault="00D963E2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 </w:t>
            </w:r>
          </w:p>
          <w:p w14:paraId="3D32A644" w14:textId="676D4AA8" w:rsidR="009123C4" w:rsidRPr="009123C4" w:rsidRDefault="009123C4" w:rsidP="00285670">
            <w:pPr>
              <w:spacing w:after="0" w:line="240" w:lineRule="auto"/>
              <w:jc w:val="center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codice</w:t>
            </w:r>
            <w:r w:rsidR="00285670">
              <w:rPr>
                <w:rFonts w:eastAsia="Times New Roman" w:cs="Segoe UI"/>
                <w:i/>
                <w:iCs/>
                <w:sz w:val="28"/>
                <w:szCs w:val="28"/>
              </w:rPr>
              <w:t>Serie</w:t>
            </w:r>
          </w:p>
        </w:tc>
      </w:tr>
      <w:tr w:rsidR="009123C4" w:rsidRPr="009123C4" w14:paraId="5B843B57" w14:textId="77777777" w:rsidTr="009123C4">
        <w:trPr>
          <w:trHeight w:val="466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7F759" w14:textId="77777777" w:rsidR="00D963E2" w:rsidRDefault="00D963E2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</w:p>
          <w:p w14:paraId="277A1340" w14:textId="5C9DC3A8" w:rsidR="009123C4" w:rsidRPr="00D963E2" w:rsidRDefault="00D963E2" w:rsidP="00D963E2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D963E2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Corso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144D6" w14:textId="77777777" w:rsidR="009123C4" w:rsidRPr="009123C4" w:rsidRDefault="009123C4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Sessioni o lezioni organizzate dalla palestra, guidate dagli istruttori.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CC58EAF" w14:textId="31FF9BC7" w:rsidR="00AF0938" w:rsidRPr="009123C4" w:rsidRDefault="009123C4" w:rsidP="00AF0938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nome</w:t>
            </w:r>
          </w:p>
          <w:p w14:paraId="17A46409" w14:textId="4D993ACE" w:rsidR="009123C4" w:rsidRPr="009123C4" w:rsidRDefault="009123C4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descrizione</w:t>
            </w:r>
          </w:p>
          <w:p w14:paraId="189E67F1" w14:textId="13042F4C" w:rsidR="009123C4" w:rsidRPr="009123C4" w:rsidRDefault="009123C4">
            <w:pPr>
              <w:spacing w:after="0" w:line="240" w:lineRule="auto"/>
              <w:rPr>
                <w:rFonts w:eastAsia="Calibri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54D20A4" w14:textId="77777777" w:rsidR="00D963E2" w:rsidRDefault="00D963E2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</w:p>
          <w:p w14:paraId="100644A6" w14:textId="25ABAE1B" w:rsidR="009123C4" w:rsidRPr="009123C4" w:rsidRDefault="009123C4" w:rsidP="00D963E2">
            <w:pPr>
              <w:spacing w:after="0" w:line="240" w:lineRule="auto"/>
              <w:jc w:val="center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nome</w:t>
            </w:r>
          </w:p>
        </w:tc>
      </w:tr>
      <w:tr w:rsidR="009123C4" w:rsidRPr="009123C4" w14:paraId="417DE9BF" w14:textId="77777777" w:rsidTr="009123C4">
        <w:trPr>
          <w:trHeight w:val="632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9C52A" w14:textId="77777777" w:rsidR="00D963E2" w:rsidRPr="00D963E2" w:rsidRDefault="00D963E2" w:rsidP="00D963E2">
            <w:pPr>
              <w:spacing w:line="254" w:lineRule="auto"/>
              <w:rPr>
                <w:rFonts w:eastAsia="Times New Roman"/>
                <w:b/>
                <w:bCs/>
                <w:sz w:val="28"/>
                <w:szCs w:val="28"/>
              </w:rPr>
            </w:pPr>
          </w:p>
          <w:p w14:paraId="7AE56ACB" w14:textId="6469CC26" w:rsidR="00D963E2" w:rsidRPr="00D963E2" w:rsidRDefault="00D963E2" w:rsidP="00D963E2">
            <w:pPr>
              <w:spacing w:line="254" w:lineRule="auto"/>
              <w:rPr>
                <w:rFonts w:eastAsia="Times New Roman"/>
                <w:b/>
                <w:bCs/>
                <w:sz w:val="28"/>
                <w:szCs w:val="28"/>
              </w:rPr>
            </w:pPr>
            <w:r w:rsidRPr="00D963E2">
              <w:rPr>
                <w:rFonts w:eastAsia="Times New Roman"/>
                <w:b/>
                <w:bCs/>
                <w:sz w:val="28"/>
                <w:szCs w:val="28"/>
              </w:rPr>
              <w:t>Programma Nutrizionale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EE70E" w14:textId="77777777" w:rsidR="009123C4" w:rsidRPr="009123C4" w:rsidRDefault="009123C4">
            <w:pPr>
              <w:spacing w:line="254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Piano alimentare personalizzato sviluppato per il cliente, mirato a raggiungere obiettivi specifici.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14:paraId="0F806120" w14:textId="4B1AC35E" w:rsidR="00AF0938" w:rsidRDefault="00AF0938" w:rsidP="00AF0938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sz w:val="28"/>
                <w:szCs w:val="28"/>
              </w:rPr>
              <w:t>- id</w:t>
            </w:r>
          </w:p>
          <w:p w14:paraId="5E32E0EC" w14:textId="38618036" w:rsidR="009123C4" w:rsidRPr="009123C4" w:rsidRDefault="009123C4" w:rsidP="00AF0938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piano</w:t>
            </w:r>
            <w:r w:rsidR="00AF0938">
              <w:rPr>
                <w:rFonts w:eastAsia="Times New Roman" w:cs="Segoe UI"/>
                <w:i/>
                <w:iCs/>
                <w:sz w:val="28"/>
                <w:szCs w:val="28"/>
              </w:rPr>
              <w:t>Ali</w:t>
            </w:r>
          </w:p>
          <w:p w14:paraId="60EB9998" w14:textId="32C0B4FF" w:rsidR="009123C4" w:rsidRPr="009123C4" w:rsidRDefault="009123C4" w:rsidP="00AF0938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obiettivo</w:t>
            </w:r>
          </w:p>
          <w:p w14:paraId="49705095" w14:textId="77777777" w:rsidR="009123C4" w:rsidRPr="009123C4" w:rsidRDefault="009123C4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hideMark/>
          </w:tcPr>
          <w:p w14:paraId="74D04156" w14:textId="77777777" w:rsidR="009123C4" w:rsidRPr="009123C4" w:rsidRDefault="009123C4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 </w:t>
            </w:r>
          </w:p>
          <w:p w14:paraId="70939011" w14:textId="77777777" w:rsidR="00D963E2" w:rsidRDefault="009123C4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         </w:t>
            </w:r>
          </w:p>
          <w:p w14:paraId="74677EF1" w14:textId="09F76283" w:rsidR="009123C4" w:rsidRPr="009123C4" w:rsidRDefault="00AF0938" w:rsidP="00D963E2">
            <w:pPr>
              <w:spacing w:line="254" w:lineRule="auto"/>
              <w:jc w:val="center"/>
              <w:rPr>
                <w:rFonts w:eastAsia="Times New Roman" w:cs="Segoe UI"/>
                <w:i/>
                <w:iCs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sz w:val="28"/>
                <w:szCs w:val="28"/>
              </w:rPr>
              <w:t>id</w:t>
            </w:r>
          </w:p>
        </w:tc>
      </w:tr>
      <w:tr w:rsidR="009123C4" w:rsidRPr="009123C4" w14:paraId="4B92558D" w14:textId="77777777" w:rsidTr="009123C4">
        <w:trPr>
          <w:trHeight w:val="632"/>
        </w:trPr>
        <w:tc>
          <w:tcPr>
            <w:tcW w:w="18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791EF" w14:textId="77777777" w:rsidR="00D963E2" w:rsidRDefault="00D963E2">
            <w:pPr>
              <w:spacing w:line="254" w:lineRule="auto"/>
              <w:rPr>
                <w:rFonts w:eastAsia="Times New Roman"/>
                <w:sz w:val="28"/>
                <w:szCs w:val="28"/>
              </w:rPr>
            </w:pPr>
          </w:p>
          <w:p w14:paraId="7087F451" w14:textId="77777777" w:rsidR="009123C4" w:rsidRDefault="00D963E2" w:rsidP="00D963E2">
            <w:pPr>
              <w:spacing w:line="254" w:lineRule="auto"/>
              <w:ind w:left="0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D963E2">
              <w:rPr>
                <w:rFonts w:eastAsia="Times New Roman"/>
                <w:b/>
                <w:bCs/>
                <w:sz w:val="28"/>
                <w:szCs w:val="28"/>
              </w:rPr>
              <w:t>Messaggio</w:t>
            </w:r>
          </w:p>
          <w:p w14:paraId="167D2A84" w14:textId="44155386" w:rsidR="00285670" w:rsidRPr="00D963E2" w:rsidRDefault="00285670" w:rsidP="00D963E2">
            <w:pPr>
              <w:spacing w:line="254" w:lineRule="auto"/>
              <w:ind w:left="0"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in chat</w:t>
            </w:r>
          </w:p>
        </w:tc>
        <w:tc>
          <w:tcPr>
            <w:tcW w:w="32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4D388" w14:textId="77777777" w:rsidR="009123C4" w:rsidRPr="009123C4" w:rsidRDefault="009123C4">
            <w:pPr>
              <w:spacing w:line="254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Funzionalità della piattaforma che consente ai clienti di comunicare tra loro o con gli istruttori della palestra.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1C3F07C" w14:textId="1828AC1A" w:rsidR="009123C4" w:rsidRPr="009123C4" w:rsidRDefault="009123C4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codice</w:t>
            </w:r>
          </w:p>
          <w:p w14:paraId="44ED83FD" w14:textId="1127ADE7" w:rsidR="009123C4" w:rsidRPr="009123C4" w:rsidRDefault="009123C4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orario</w:t>
            </w:r>
            <w:r w:rsidR="00285670">
              <w:rPr>
                <w:rFonts w:eastAsia="Times New Roman" w:cs="Segoe UI"/>
                <w:i/>
                <w:iCs/>
                <w:sz w:val="28"/>
                <w:szCs w:val="28"/>
              </w:rPr>
              <w:t>Invio</w:t>
            </w:r>
          </w:p>
          <w:p w14:paraId="66ED4A90" w14:textId="20899574" w:rsidR="009123C4" w:rsidRPr="009123C4" w:rsidRDefault="009123C4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argomento</w:t>
            </w:r>
          </w:p>
          <w:p w14:paraId="3852655B" w14:textId="3078ACCA" w:rsidR="009123C4" w:rsidRPr="009123C4" w:rsidRDefault="009123C4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-</w:t>
            </w:r>
            <w:r w:rsidR="00D963E2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contenuto</w:t>
            </w:r>
          </w:p>
        </w:tc>
        <w:tc>
          <w:tcPr>
            <w:tcW w:w="22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882A59B" w14:textId="77777777" w:rsidR="00D963E2" w:rsidRDefault="00D963E2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</w:p>
          <w:p w14:paraId="2B1DC76F" w14:textId="77777777" w:rsidR="00D963E2" w:rsidRDefault="00D963E2">
            <w:pPr>
              <w:spacing w:line="254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</w:p>
          <w:p w14:paraId="4C07353D" w14:textId="3717E7A0" w:rsidR="009123C4" w:rsidRPr="009123C4" w:rsidRDefault="009123C4" w:rsidP="00D963E2">
            <w:pPr>
              <w:spacing w:line="254" w:lineRule="auto"/>
              <w:jc w:val="center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codice</w:t>
            </w:r>
          </w:p>
        </w:tc>
      </w:tr>
      <w:bookmarkEnd w:id="0"/>
    </w:tbl>
    <w:p w14:paraId="5EFAC3A2" w14:textId="77777777" w:rsidR="009123C4" w:rsidRPr="009123C4" w:rsidRDefault="009123C4" w:rsidP="00D963E2">
      <w:pPr>
        <w:ind w:left="0"/>
        <w:rPr>
          <w:sz w:val="28"/>
          <w:szCs w:val="28"/>
        </w:rPr>
      </w:pPr>
    </w:p>
    <w:p w14:paraId="552FF7C4" w14:textId="73DFC50C" w:rsidR="009123C4" w:rsidRPr="00EC3AD9" w:rsidRDefault="009123C4" w:rsidP="00D963E2">
      <w:pPr>
        <w:ind w:left="0"/>
        <w:rPr>
          <w:color w:val="C00000"/>
          <w:sz w:val="28"/>
          <w:szCs w:val="28"/>
        </w:rPr>
      </w:pPr>
      <w:r w:rsidRPr="00EC3AD9">
        <w:rPr>
          <w:color w:val="C00000"/>
          <w:sz w:val="28"/>
          <w:szCs w:val="28"/>
        </w:rPr>
        <w:t>Dizionario delle rel</w:t>
      </w:r>
      <w:r w:rsidR="00D963E2" w:rsidRPr="00EC3AD9">
        <w:rPr>
          <w:color w:val="C00000"/>
          <w:sz w:val="28"/>
          <w:szCs w:val="28"/>
        </w:rPr>
        <w:t>a</w:t>
      </w:r>
      <w:r w:rsidRPr="00EC3AD9">
        <w:rPr>
          <w:color w:val="C00000"/>
          <w:sz w:val="28"/>
          <w:szCs w:val="28"/>
        </w:rPr>
        <w:t>zion</w:t>
      </w:r>
      <w:r w:rsidR="00D963E2" w:rsidRPr="00EC3AD9">
        <w:rPr>
          <w:color w:val="C00000"/>
          <w:sz w:val="28"/>
          <w:szCs w:val="28"/>
        </w:rPr>
        <w:t>i</w:t>
      </w:r>
      <w:r w:rsidRPr="00EC3AD9">
        <w:rPr>
          <w:color w:val="C00000"/>
          <w:sz w:val="28"/>
          <w:szCs w:val="28"/>
        </w:rPr>
        <w:t>:</w:t>
      </w:r>
    </w:p>
    <w:tbl>
      <w:tblPr>
        <w:tblW w:w="96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69"/>
        <w:gridCol w:w="3134"/>
        <w:gridCol w:w="2779"/>
        <w:gridCol w:w="1826"/>
      </w:tblGrid>
      <w:tr w:rsidR="009123C4" w:rsidRPr="009123C4" w14:paraId="085E82C7" w14:textId="77777777" w:rsidTr="00EC3AD9">
        <w:trPr>
          <w:trHeight w:val="632"/>
        </w:trPr>
        <w:tc>
          <w:tcPr>
            <w:tcW w:w="18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0F2D8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bookmarkStart w:id="1" w:name="_Hlk154588927"/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Relazione</w:t>
            </w:r>
          </w:p>
        </w:tc>
        <w:tc>
          <w:tcPr>
            <w:tcW w:w="3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11DBD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Descrizione</w:t>
            </w:r>
          </w:p>
        </w:tc>
        <w:tc>
          <w:tcPr>
            <w:tcW w:w="2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hideMark/>
          </w:tcPr>
          <w:p w14:paraId="6FCEAA42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Entità coinvolte</w:t>
            </w:r>
          </w:p>
        </w:tc>
        <w:tc>
          <w:tcPr>
            <w:tcW w:w="18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hideMark/>
          </w:tcPr>
          <w:p w14:paraId="66669492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Attributi</w:t>
            </w:r>
          </w:p>
        </w:tc>
      </w:tr>
      <w:tr w:rsidR="009123C4" w:rsidRPr="009123C4" w14:paraId="7B40443F" w14:textId="77777777" w:rsidTr="00EC3AD9">
        <w:trPr>
          <w:trHeight w:val="457"/>
        </w:trPr>
        <w:tc>
          <w:tcPr>
            <w:tcW w:w="18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BC8B0" w14:textId="77777777" w:rsidR="009123C4" w:rsidRPr="009123C4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Sottoscrive</w:t>
            </w:r>
          </w:p>
        </w:tc>
        <w:tc>
          <w:tcPr>
            <w:tcW w:w="3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ECADA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Il cliente sottoscrive l’abbonamento per avere i suoi servizi.</w:t>
            </w:r>
          </w:p>
        </w:tc>
        <w:tc>
          <w:tcPr>
            <w:tcW w:w="2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E18C88A" w14:textId="5D0F5892" w:rsidR="009123C4" w:rsidRP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Cliente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(0,1)</w:t>
            </w:r>
          </w:p>
          <w:p w14:paraId="37D22A94" w14:textId="64712B69" w:rsidR="009123C4" w:rsidRP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Abbonamento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(1,1)</w:t>
            </w:r>
          </w:p>
        </w:tc>
        <w:tc>
          <w:tcPr>
            <w:tcW w:w="18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3D772A2" w14:textId="045FDA63" w:rsidR="00EC3AD9" w:rsidRDefault="00EC3AD9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-dataInizio</w:t>
            </w:r>
          </w:p>
          <w:p w14:paraId="14B83E71" w14:textId="3FBFECB4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</w:t>
            </w:r>
            <w:r w:rsid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dataFine</w:t>
            </w:r>
          </w:p>
        </w:tc>
      </w:tr>
      <w:tr w:rsidR="009123C4" w:rsidRPr="009123C4" w14:paraId="5F71B6C8" w14:textId="77777777" w:rsidTr="00EC3AD9">
        <w:trPr>
          <w:trHeight w:val="661"/>
        </w:trPr>
        <w:tc>
          <w:tcPr>
            <w:tcW w:w="18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724DD" w14:textId="77777777" w:rsidR="009123C4" w:rsidRPr="009123C4" w:rsidRDefault="009123C4">
            <w:pPr>
              <w:spacing w:after="0" w:line="240" w:lineRule="auto"/>
              <w:rPr>
                <w:rFonts w:eastAsia="Calibri"/>
                <w:b/>
                <w:bCs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b/>
                <w:bCs/>
                <w:sz w:val="28"/>
                <w:szCs w:val="28"/>
              </w:rPr>
              <w:t>Utilizza</w:t>
            </w:r>
          </w:p>
        </w:tc>
        <w:tc>
          <w:tcPr>
            <w:tcW w:w="3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E156A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Il cliente utilizza l’attrezzatura della palestra per eseguire l’allenamento.</w:t>
            </w:r>
          </w:p>
        </w:tc>
        <w:tc>
          <w:tcPr>
            <w:tcW w:w="2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A86955" w14:textId="0E46F39A" w:rsidR="009123C4" w:rsidRP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Cliente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(1,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N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)</w:t>
            </w:r>
          </w:p>
          <w:p w14:paraId="20DDDC50" w14:textId="52FC1158" w:rsidR="009123C4" w:rsidRPr="00EC3AD9" w:rsidRDefault="009123C4">
            <w:pPr>
              <w:spacing w:after="0" w:line="240" w:lineRule="auto"/>
              <w:rPr>
                <w:rFonts w:eastAsia="Calibri"/>
                <w:i/>
                <w:iCs/>
                <w:kern w:val="3"/>
                <w:sz w:val="28"/>
                <w:szCs w:val="28"/>
                <w:lang w:eastAsia="en-US"/>
              </w:rPr>
            </w:pPr>
            <w:r w:rsidRPr="00EC3AD9">
              <w:rPr>
                <w:i/>
                <w:iCs/>
                <w:sz w:val="28"/>
                <w:szCs w:val="28"/>
              </w:rPr>
              <w:t>Attrezzatura</w:t>
            </w:r>
            <w:r w:rsidR="00EC3AD9" w:rsidRPr="00EC3AD9">
              <w:rPr>
                <w:i/>
                <w:iCs/>
                <w:sz w:val="28"/>
                <w:szCs w:val="28"/>
              </w:rPr>
              <w:t xml:space="preserve"> </w:t>
            </w:r>
            <w:r w:rsidRPr="00EC3AD9">
              <w:rPr>
                <w:i/>
                <w:iCs/>
                <w:sz w:val="28"/>
                <w:szCs w:val="28"/>
              </w:rPr>
              <w:t>(</w:t>
            </w:r>
            <w:r w:rsidR="00EC3AD9" w:rsidRPr="00EC3AD9">
              <w:rPr>
                <w:i/>
                <w:iCs/>
                <w:sz w:val="28"/>
                <w:szCs w:val="28"/>
              </w:rPr>
              <w:t>0, N</w:t>
            </w:r>
            <w:r w:rsidRPr="00EC3AD9">
              <w:rPr>
                <w:i/>
                <w:iCs/>
                <w:sz w:val="28"/>
                <w:szCs w:val="28"/>
              </w:rPr>
              <w:t>)</w:t>
            </w:r>
          </w:p>
        </w:tc>
        <w:tc>
          <w:tcPr>
            <w:tcW w:w="18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DE46065" w14:textId="77777777" w:rsid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   </w:t>
            </w:r>
          </w:p>
          <w:p w14:paraId="7A59BB41" w14:textId="1D52DA5C" w:rsidR="009123C4" w:rsidRPr="009123C4" w:rsidRDefault="009123C4" w:rsidP="00EC3AD9">
            <w:pPr>
              <w:spacing w:after="0" w:line="240" w:lineRule="auto"/>
              <w:ind w:left="0"/>
              <w:jc w:val="center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/</w:t>
            </w:r>
          </w:p>
        </w:tc>
      </w:tr>
      <w:tr w:rsidR="009123C4" w:rsidRPr="009123C4" w14:paraId="2428E55E" w14:textId="77777777" w:rsidTr="00EC3AD9">
        <w:trPr>
          <w:trHeight w:val="632"/>
        </w:trPr>
        <w:tc>
          <w:tcPr>
            <w:tcW w:w="18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DEE66" w14:textId="77777777" w:rsidR="009123C4" w:rsidRPr="009123C4" w:rsidRDefault="009123C4">
            <w:pPr>
              <w:tabs>
                <w:tab w:val="center" w:pos="2625"/>
              </w:tabs>
              <w:spacing w:after="0" w:line="240" w:lineRule="auto"/>
              <w:rPr>
                <w:rFonts w:eastAsia="Calibri"/>
                <w:b/>
                <w:bCs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b/>
                <w:bCs/>
                <w:sz w:val="28"/>
                <w:szCs w:val="28"/>
              </w:rPr>
              <w:t>Realizza</w:t>
            </w:r>
          </w:p>
        </w:tc>
        <w:tc>
          <w:tcPr>
            <w:tcW w:w="3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F8D6F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L’istruttore realizza la scheda di allenamento su misura per ogni cliente </w:t>
            </w:r>
          </w:p>
        </w:tc>
        <w:tc>
          <w:tcPr>
            <w:tcW w:w="2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5518EA6" w14:textId="6B491FBD" w:rsidR="009123C4" w:rsidRP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Istruttore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(0,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N)</w:t>
            </w:r>
          </w:p>
          <w:p w14:paraId="54DA6068" w14:textId="4C986AD3" w:rsidR="009123C4" w:rsidRPr="00EC3AD9" w:rsidRDefault="009123C4">
            <w:pPr>
              <w:spacing w:after="0" w:line="240" w:lineRule="auto"/>
              <w:rPr>
                <w:rFonts w:eastAsia="Calibri"/>
                <w:i/>
                <w:iCs/>
                <w:kern w:val="3"/>
                <w:sz w:val="28"/>
                <w:szCs w:val="28"/>
                <w:lang w:eastAsia="en-US"/>
              </w:rPr>
            </w:pPr>
            <w:r w:rsidRPr="00EC3AD9">
              <w:rPr>
                <w:i/>
                <w:iCs/>
                <w:sz w:val="28"/>
                <w:szCs w:val="28"/>
              </w:rPr>
              <w:t>Scheda</w:t>
            </w:r>
            <w:r w:rsidR="00EC3AD9" w:rsidRPr="00EC3AD9">
              <w:rPr>
                <w:i/>
                <w:iCs/>
                <w:sz w:val="28"/>
                <w:szCs w:val="28"/>
              </w:rPr>
              <w:t xml:space="preserve"> </w:t>
            </w:r>
            <w:r w:rsidRPr="00EC3AD9">
              <w:rPr>
                <w:i/>
                <w:iCs/>
                <w:sz w:val="28"/>
                <w:szCs w:val="28"/>
              </w:rPr>
              <w:t>allenamento</w:t>
            </w:r>
            <w:r w:rsidR="00EC3AD9" w:rsidRPr="00EC3AD9">
              <w:rPr>
                <w:i/>
                <w:iCs/>
                <w:sz w:val="28"/>
                <w:szCs w:val="28"/>
              </w:rPr>
              <w:t xml:space="preserve"> </w:t>
            </w:r>
            <w:r w:rsidRPr="00EC3AD9">
              <w:rPr>
                <w:i/>
                <w:iCs/>
                <w:sz w:val="28"/>
                <w:szCs w:val="28"/>
              </w:rPr>
              <w:t>(1,1)</w:t>
            </w:r>
          </w:p>
        </w:tc>
        <w:tc>
          <w:tcPr>
            <w:tcW w:w="18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8B14820" w14:textId="15E06AA1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-d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ataReal</w:t>
            </w:r>
          </w:p>
        </w:tc>
      </w:tr>
      <w:tr w:rsidR="009123C4" w:rsidRPr="009123C4" w14:paraId="4C73F9E1" w14:textId="77777777" w:rsidTr="00EC3AD9">
        <w:trPr>
          <w:trHeight w:val="661"/>
        </w:trPr>
        <w:tc>
          <w:tcPr>
            <w:tcW w:w="18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416A6" w14:textId="77777777" w:rsidR="009123C4" w:rsidRPr="009123C4" w:rsidRDefault="009123C4">
            <w:pPr>
              <w:spacing w:after="0" w:line="240" w:lineRule="auto"/>
              <w:rPr>
                <w:rFonts w:eastAsia="Calibri"/>
                <w:b/>
                <w:bCs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b/>
                <w:bCs/>
                <w:sz w:val="28"/>
                <w:szCs w:val="28"/>
              </w:rPr>
              <w:t>Può tenere</w:t>
            </w:r>
          </w:p>
        </w:tc>
        <w:tc>
          <w:tcPr>
            <w:tcW w:w="3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5AD6D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L’istruttore tiene un corso.</w:t>
            </w:r>
          </w:p>
        </w:tc>
        <w:tc>
          <w:tcPr>
            <w:tcW w:w="2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74AB279B" w14:textId="0C48D058" w:rsidR="009123C4" w:rsidRPr="00EC3AD9" w:rsidRDefault="009123C4">
            <w:pPr>
              <w:spacing w:after="0" w:line="240" w:lineRule="auto"/>
              <w:rPr>
                <w:rFonts w:eastAsia="Calibri"/>
                <w:i/>
                <w:iCs/>
                <w:kern w:val="3"/>
                <w:sz w:val="28"/>
                <w:szCs w:val="28"/>
                <w:lang w:eastAsia="en-US"/>
              </w:rPr>
            </w:pPr>
            <w:r w:rsidRPr="00EC3AD9">
              <w:rPr>
                <w:i/>
                <w:iCs/>
                <w:sz w:val="28"/>
                <w:szCs w:val="28"/>
              </w:rPr>
              <w:t>Istruttore</w:t>
            </w:r>
            <w:r w:rsidR="00EC3AD9" w:rsidRPr="00EC3AD9">
              <w:rPr>
                <w:i/>
                <w:iCs/>
                <w:sz w:val="28"/>
                <w:szCs w:val="28"/>
              </w:rPr>
              <w:t xml:space="preserve"> </w:t>
            </w:r>
            <w:r w:rsidRPr="00EC3AD9">
              <w:rPr>
                <w:i/>
                <w:iCs/>
                <w:sz w:val="28"/>
                <w:szCs w:val="28"/>
              </w:rPr>
              <w:t>(0,</w:t>
            </w:r>
            <w:r w:rsidR="00EC3AD9" w:rsidRPr="00EC3AD9">
              <w:rPr>
                <w:i/>
                <w:iCs/>
                <w:sz w:val="28"/>
                <w:szCs w:val="28"/>
              </w:rPr>
              <w:t xml:space="preserve"> </w:t>
            </w:r>
            <w:r w:rsidRPr="00EC3AD9">
              <w:rPr>
                <w:i/>
                <w:iCs/>
                <w:sz w:val="28"/>
                <w:szCs w:val="28"/>
              </w:rPr>
              <w:t>N)</w:t>
            </w:r>
          </w:p>
          <w:p w14:paraId="651B4C8F" w14:textId="606D76E4" w:rsidR="009123C4" w:rsidRPr="00EC3AD9" w:rsidRDefault="009123C4">
            <w:pPr>
              <w:spacing w:after="0" w:line="240" w:lineRule="auto"/>
              <w:rPr>
                <w:i/>
                <w:iCs/>
                <w:sz w:val="28"/>
                <w:szCs w:val="28"/>
              </w:rPr>
            </w:pPr>
            <w:r w:rsidRPr="00EC3AD9">
              <w:rPr>
                <w:i/>
                <w:iCs/>
                <w:sz w:val="28"/>
                <w:szCs w:val="28"/>
              </w:rPr>
              <w:t>Corso</w:t>
            </w:r>
            <w:r w:rsidR="00EC3AD9" w:rsidRPr="00EC3AD9">
              <w:rPr>
                <w:i/>
                <w:iCs/>
                <w:sz w:val="28"/>
                <w:szCs w:val="28"/>
              </w:rPr>
              <w:t xml:space="preserve"> </w:t>
            </w:r>
            <w:r w:rsidRPr="00EC3AD9">
              <w:rPr>
                <w:i/>
                <w:iCs/>
                <w:sz w:val="28"/>
                <w:szCs w:val="28"/>
              </w:rPr>
              <w:t>(1,1)</w:t>
            </w:r>
          </w:p>
        </w:tc>
        <w:tc>
          <w:tcPr>
            <w:tcW w:w="18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354EF7A" w14:textId="42E3C171" w:rsidR="009123C4" w:rsidRPr="00EC3AD9" w:rsidRDefault="009123C4" w:rsidP="00EC3AD9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   /</w:t>
            </w:r>
          </w:p>
        </w:tc>
      </w:tr>
      <w:tr w:rsidR="009123C4" w:rsidRPr="009123C4" w14:paraId="2EBF92FB" w14:textId="77777777" w:rsidTr="00EC3AD9">
        <w:trPr>
          <w:trHeight w:val="38"/>
        </w:trPr>
        <w:tc>
          <w:tcPr>
            <w:tcW w:w="18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60F6C" w14:textId="77777777" w:rsidR="009123C4" w:rsidRPr="009123C4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Segue</w:t>
            </w:r>
          </w:p>
        </w:tc>
        <w:tc>
          <w:tcPr>
            <w:tcW w:w="3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A5E2D" w14:textId="77777777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Il cliente segue un piano nutrizionale </w:t>
            </w: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lastRenderedPageBreak/>
              <w:t>creato su misura per lui.</w:t>
            </w:r>
          </w:p>
        </w:tc>
        <w:tc>
          <w:tcPr>
            <w:tcW w:w="2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88BCA2D" w14:textId="235DBBF4" w:rsidR="009123C4" w:rsidRP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lastRenderedPageBreak/>
              <w:t>Cliente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(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0,1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)</w:t>
            </w:r>
          </w:p>
          <w:p w14:paraId="65D7F46A" w14:textId="6FEA5842" w:rsidR="009123C4" w:rsidRP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Programma nutrizionale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(</w:t>
            </w:r>
            <w:r w:rsidR="00EC3AD9"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0, N</w:t>
            </w:r>
            <w:r w:rsidRPr="00EC3AD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)  </w:t>
            </w:r>
          </w:p>
        </w:tc>
        <w:tc>
          <w:tcPr>
            <w:tcW w:w="18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770CAFD" w14:textId="77777777" w:rsid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   </w:t>
            </w:r>
          </w:p>
          <w:p w14:paraId="28C87F12" w14:textId="3680D4CF" w:rsidR="009123C4" w:rsidRPr="009123C4" w:rsidRDefault="009123C4" w:rsidP="00EC3AD9">
            <w:pPr>
              <w:spacing w:after="0" w:line="240" w:lineRule="auto"/>
              <w:jc w:val="center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/</w:t>
            </w:r>
          </w:p>
        </w:tc>
      </w:tr>
      <w:tr w:rsidR="009123C4" w:rsidRPr="009123C4" w14:paraId="2CB67E2E" w14:textId="77777777" w:rsidTr="00EC3AD9">
        <w:trPr>
          <w:trHeight w:val="632"/>
        </w:trPr>
        <w:tc>
          <w:tcPr>
            <w:tcW w:w="18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67EEE" w14:textId="4A62CCDE" w:rsidR="009123C4" w:rsidRPr="009123C4" w:rsidRDefault="00EC3AD9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Scrive</w:t>
            </w:r>
          </w:p>
        </w:tc>
        <w:tc>
          <w:tcPr>
            <w:tcW w:w="3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0187A" w14:textId="77777777" w:rsidR="009123C4" w:rsidRPr="009123C4" w:rsidRDefault="009123C4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Clienti tramite l’account creato riescono a scrivere un messaggio.</w:t>
            </w:r>
          </w:p>
        </w:tc>
        <w:tc>
          <w:tcPr>
            <w:tcW w:w="27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7E7B3A6" w14:textId="6E879FE6" w:rsidR="009123C4" w:rsidRPr="009123C4" w:rsidRDefault="009123C4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Account</w:t>
            </w:r>
            <w:r w:rsidR="00EC3AD9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(</w:t>
            </w:r>
            <w:r w:rsidR="00EC3AD9">
              <w:rPr>
                <w:rFonts w:eastAsia="Times New Roman" w:cs="Segoe UI"/>
                <w:i/>
                <w:iCs/>
                <w:sz w:val="28"/>
                <w:szCs w:val="28"/>
              </w:rPr>
              <w:t>0, N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)</w:t>
            </w:r>
          </w:p>
          <w:p w14:paraId="4EE3AB0A" w14:textId="37CBE9CE" w:rsidR="009123C4" w:rsidRPr="009123C4" w:rsidRDefault="009123C4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Messaggio</w:t>
            </w:r>
            <w:r w:rsidR="00EC3AD9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(</w:t>
            </w:r>
            <w:r w:rsidR="00EC3AD9">
              <w:rPr>
                <w:rFonts w:eastAsia="Times New Roman" w:cs="Segoe UI"/>
                <w:i/>
                <w:iCs/>
                <w:sz w:val="28"/>
                <w:szCs w:val="28"/>
              </w:rPr>
              <w:t>1, 1</w:t>
            </w: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>)</w:t>
            </w:r>
          </w:p>
        </w:tc>
        <w:tc>
          <w:tcPr>
            <w:tcW w:w="18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28B6C4AD" w14:textId="77777777" w:rsidR="00EC3AD9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        </w:t>
            </w:r>
          </w:p>
          <w:p w14:paraId="0F258045" w14:textId="06A3EC4E" w:rsidR="009123C4" w:rsidRPr="009123C4" w:rsidRDefault="009123C4" w:rsidP="00EC3AD9">
            <w:pPr>
              <w:spacing w:after="0" w:line="240" w:lineRule="auto"/>
              <w:jc w:val="center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/</w:t>
            </w:r>
          </w:p>
        </w:tc>
      </w:tr>
      <w:bookmarkEnd w:id="1"/>
    </w:tbl>
    <w:p w14:paraId="6C4E874B" w14:textId="77777777" w:rsidR="009123C4" w:rsidRPr="009123C4" w:rsidRDefault="009123C4" w:rsidP="00EC3AD9">
      <w:pPr>
        <w:ind w:left="0"/>
        <w:rPr>
          <w:sz w:val="28"/>
          <w:szCs w:val="28"/>
        </w:rPr>
      </w:pPr>
    </w:p>
    <w:p w14:paraId="1BA92C21" w14:textId="77777777" w:rsidR="009123C4" w:rsidRDefault="009123C4" w:rsidP="009123C4">
      <w:pPr>
        <w:rPr>
          <w:color w:val="C00000"/>
          <w:sz w:val="28"/>
          <w:szCs w:val="28"/>
        </w:rPr>
      </w:pPr>
      <w:r w:rsidRPr="00EC3AD9">
        <w:rPr>
          <w:color w:val="C00000"/>
          <w:sz w:val="28"/>
          <w:szCs w:val="28"/>
        </w:rPr>
        <w:t xml:space="preserve">Vincoli non esprimibili nello schema: </w:t>
      </w:r>
    </w:p>
    <w:p w14:paraId="69E69589" w14:textId="77777777" w:rsidR="00DC2A11" w:rsidRPr="00DC2A11" w:rsidRDefault="00DC2A11" w:rsidP="009123C4">
      <w:pPr>
        <w:rPr>
          <w:sz w:val="28"/>
          <w:szCs w:val="28"/>
        </w:rPr>
      </w:pPr>
      <w:r w:rsidRPr="00DC2A11">
        <w:rPr>
          <w:sz w:val="28"/>
          <w:szCs w:val="28"/>
        </w:rPr>
        <w:t xml:space="preserve">Oltre ciò che è deducibile dallo schema EER, si tenga conto dei seguenti vincoli:    </w:t>
      </w:r>
    </w:p>
    <w:p w14:paraId="4FC8787D" w14:textId="56FA1820" w:rsidR="00EE6E2A" w:rsidRPr="00DC2A11" w:rsidRDefault="00DC2A11" w:rsidP="00EE6E2A">
      <w:pPr>
        <w:pStyle w:val="Paragrafoelenco"/>
        <w:numPr>
          <w:ilvl w:val="0"/>
          <w:numId w:val="23"/>
        </w:numPr>
        <w:rPr>
          <w:sz w:val="28"/>
          <w:szCs w:val="28"/>
        </w:rPr>
      </w:pPr>
      <w:r w:rsidRPr="00EE6E2A">
        <w:rPr>
          <w:sz w:val="28"/>
          <w:szCs w:val="28"/>
        </w:rPr>
        <w:t>L’attributo “</w:t>
      </w:r>
      <w:r w:rsidR="00EE6E2A" w:rsidRPr="00EE6E2A">
        <w:rPr>
          <w:sz w:val="28"/>
          <w:szCs w:val="28"/>
        </w:rPr>
        <w:t>descrizione</w:t>
      </w:r>
      <w:r w:rsidRPr="00EE6E2A">
        <w:rPr>
          <w:sz w:val="28"/>
          <w:szCs w:val="28"/>
        </w:rPr>
        <w:t>” dell’entità</w:t>
      </w:r>
      <w:r w:rsidR="00EE6E2A">
        <w:rPr>
          <w:sz w:val="28"/>
          <w:szCs w:val="28"/>
        </w:rPr>
        <w:t xml:space="preserve"> </w:t>
      </w:r>
      <w:r w:rsidR="00EE6E2A" w:rsidRPr="00EE6E2A">
        <w:rPr>
          <w:sz w:val="28"/>
          <w:szCs w:val="28"/>
        </w:rPr>
        <w:t xml:space="preserve">Corso </w:t>
      </w:r>
      <w:r w:rsidR="00EE6E2A" w:rsidRPr="00DC2A11">
        <w:rPr>
          <w:sz w:val="28"/>
          <w:szCs w:val="28"/>
        </w:rPr>
        <w:t xml:space="preserve">deve avere numero di caratteri minore o uguale a </w:t>
      </w:r>
      <w:r w:rsidR="00EE6E2A">
        <w:rPr>
          <w:sz w:val="28"/>
          <w:szCs w:val="28"/>
        </w:rPr>
        <w:t>200</w:t>
      </w:r>
      <w:r w:rsidR="00EE6E2A" w:rsidRPr="00DC2A11">
        <w:rPr>
          <w:sz w:val="28"/>
          <w:szCs w:val="28"/>
        </w:rPr>
        <w:t xml:space="preserve">. </w:t>
      </w:r>
    </w:p>
    <w:p w14:paraId="6B489282" w14:textId="58C324B5" w:rsidR="00DC2A11" w:rsidRPr="00EE6E2A" w:rsidRDefault="00DC2A11" w:rsidP="008A1C85">
      <w:pPr>
        <w:pStyle w:val="Paragrafoelenco"/>
        <w:numPr>
          <w:ilvl w:val="0"/>
          <w:numId w:val="23"/>
        </w:numPr>
        <w:rPr>
          <w:sz w:val="28"/>
          <w:szCs w:val="28"/>
        </w:rPr>
      </w:pPr>
      <w:r w:rsidRPr="00EE6E2A">
        <w:rPr>
          <w:sz w:val="28"/>
          <w:szCs w:val="28"/>
        </w:rPr>
        <w:t xml:space="preserve">L’attributo “contenuto” dell’entità Messaggio in chat deve avere numero di caratteri minore o uguale a 500. </w:t>
      </w:r>
    </w:p>
    <w:p w14:paraId="5F68D8DA" w14:textId="2CC7AB82" w:rsidR="00DC2A11" w:rsidRPr="00DC2A11" w:rsidRDefault="00DC2A11" w:rsidP="00DC2A11">
      <w:pPr>
        <w:pStyle w:val="Paragrafoelenco"/>
        <w:numPr>
          <w:ilvl w:val="0"/>
          <w:numId w:val="23"/>
        </w:numPr>
        <w:rPr>
          <w:sz w:val="28"/>
          <w:szCs w:val="28"/>
        </w:rPr>
      </w:pPr>
      <w:proofErr w:type="gramStart"/>
      <w:r w:rsidRPr="00DC2A11">
        <w:rPr>
          <w:sz w:val="28"/>
          <w:szCs w:val="28"/>
        </w:rPr>
        <w:t>L’attributo</w:t>
      </w:r>
      <w:r w:rsidR="008766A5">
        <w:rPr>
          <w:sz w:val="28"/>
          <w:szCs w:val="28"/>
        </w:rPr>
        <w:t xml:space="preserve"> </w:t>
      </w:r>
      <w:r w:rsidRPr="00DC2A11">
        <w:rPr>
          <w:sz w:val="28"/>
          <w:szCs w:val="28"/>
        </w:rPr>
        <w:t>“</w:t>
      </w:r>
      <w:r>
        <w:rPr>
          <w:sz w:val="28"/>
          <w:szCs w:val="28"/>
        </w:rPr>
        <w:t>quantità</w:t>
      </w:r>
      <w:r w:rsidRPr="00DC2A11">
        <w:rPr>
          <w:sz w:val="28"/>
          <w:szCs w:val="28"/>
        </w:rPr>
        <w:t>”</w:t>
      </w:r>
      <w:r w:rsidR="008766A5">
        <w:rPr>
          <w:sz w:val="28"/>
          <w:szCs w:val="28"/>
        </w:rPr>
        <w:t xml:space="preserve"> </w:t>
      </w:r>
      <w:r w:rsidRPr="00DC2A11">
        <w:rPr>
          <w:sz w:val="28"/>
          <w:szCs w:val="28"/>
        </w:rPr>
        <w:t xml:space="preserve">dell’entità </w:t>
      </w:r>
      <w:r>
        <w:rPr>
          <w:sz w:val="28"/>
          <w:szCs w:val="28"/>
        </w:rPr>
        <w:t>Attrezzatura</w:t>
      </w:r>
      <w:r w:rsidRPr="00DC2A11">
        <w:rPr>
          <w:sz w:val="28"/>
          <w:szCs w:val="28"/>
        </w:rPr>
        <w:t>,</w:t>
      </w:r>
      <w:proofErr w:type="gramEnd"/>
      <w:r w:rsidRPr="00DC2A11">
        <w:rPr>
          <w:sz w:val="28"/>
          <w:szCs w:val="28"/>
        </w:rPr>
        <w:t xml:space="preserve"> deve avere valore minore o uguale a </w:t>
      </w:r>
      <w:r w:rsidR="00D10B0C">
        <w:rPr>
          <w:sz w:val="28"/>
          <w:szCs w:val="28"/>
        </w:rPr>
        <w:t>3</w:t>
      </w:r>
      <w:r w:rsidRPr="00DC2A11">
        <w:rPr>
          <w:sz w:val="28"/>
          <w:szCs w:val="28"/>
        </w:rPr>
        <w:t xml:space="preserve">. </w:t>
      </w:r>
    </w:p>
    <w:p w14:paraId="1B5D0850" w14:textId="707F3674" w:rsidR="009123C4" w:rsidRPr="00D10B0C" w:rsidRDefault="00DC2A11" w:rsidP="00D10B0C">
      <w:pPr>
        <w:pStyle w:val="Paragrafoelenco"/>
        <w:numPr>
          <w:ilvl w:val="0"/>
          <w:numId w:val="23"/>
        </w:numPr>
        <w:rPr>
          <w:sz w:val="28"/>
          <w:szCs w:val="28"/>
        </w:rPr>
      </w:pPr>
      <w:r w:rsidRPr="00DC2A11">
        <w:rPr>
          <w:sz w:val="28"/>
          <w:szCs w:val="28"/>
        </w:rPr>
        <w:t>L’attributo “</w:t>
      </w:r>
      <w:r w:rsidR="00D10B0C">
        <w:rPr>
          <w:sz w:val="28"/>
          <w:szCs w:val="28"/>
        </w:rPr>
        <w:t>oreLavoro</w:t>
      </w:r>
      <w:r w:rsidRPr="00DC2A11">
        <w:rPr>
          <w:sz w:val="28"/>
          <w:szCs w:val="28"/>
        </w:rPr>
        <w:t xml:space="preserve">” dell’entità </w:t>
      </w:r>
      <w:r w:rsidR="00D10B0C">
        <w:rPr>
          <w:sz w:val="28"/>
          <w:szCs w:val="28"/>
        </w:rPr>
        <w:t>Istruttore</w:t>
      </w:r>
      <w:r w:rsidRPr="00DC2A11">
        <w:rPr>
          <w:sz w:val="28"/>
          <w:szCs w:val="28"/>
        </w:rPr>
        <w:t xml:space="preserve">, espresso in </w:t>
      </w:r>
      <w:r w:rsidR="00D10B0C">
        <w:rPr>
          <w:sz w:val="28"/>
          <w:szCs w:val="28"/>
        </w:rPr>
        <w:t>ore</w:t>
      </w:r>
      <w:r w:rsidRPr="00DC2A11">
        <w:rPr>
          <w:sz w:val="28"/>
          <w:szCs w:val="28"/>
        </w:rPr>
        <w:t xml:space="preserve">, deve avere valore minore o uguale a </w:t>
      </w:r>
      <w:r w:rsidR="00D10B0C">
        <w:rPr>
          <w:sz w:val="28"/>
          <w:szCs w:val="28"/>
        </w:rPr>
        <w:t>8.</w:t>
      </w:r>
    </w:p>
    <w:p w14:paraId="5B1493AB" w14:textId="77777777" w:rsidR="009123C4" w:rsidRPr="00FA3D0C" w:rsidRDefault="009123C4" w:rsidP="00FA3D0C">
      <w:pPr>
        <w:pStyle w:val="Paragrafoelenco"/>
        <w:numPr>
          <w:ilvl w:val="0"/>
          <w:numId w:val="21"/>
        </w:numPr>
        <w:rPr>
          <w:color w:val="C00000"/>
          <w:sz w:val="28"/>
          <w:szCs w:val="28"/>
        </w:rPr>
      </w:pPr>
      <w:r w:rsidRPr="00FA3D0C">
        <w:rPr>
          <w:color w:val="C00000"/>
          <w:sz w:val="28"/>
          <w:szCs w:val="28"/>
        </w:rPr>
        <w:t>Definizione delle procedure per la gestione della base di dati</w:t>
      </w:r>
    </w:p>
    <w:p w14:paraId="3F71E036" w14:textId="77777777" w:rsidR="009123C4" w:rsidRPr="00FA3D0C" w:rsidRDefault="009123C4" w:rsidP="009123C4">
      <w:pPr>
        <w:rPr>
          <w:color w:val="FF0000"/>
          <w:sz w:val="28"/>
          <w:szCs w:val="28"/>
        </w:rPr>
      </w:pPr>
      <w:r w:rsidRPr="00FA3D0C">
        <w:rPr>
          <w:color w:val="C00000"/>
          <w:sz w:val="28"/>
          <w:szCs w:val="28"/>
        </w:rPr>
        <w:t xml:space="preserve">Tavola dei volumi </w:t>
      </w:r>
    </w:p>
    <w:p w14:paraId="0EB35056" w14:textId="77777777" w:rsidR="009123C4" w:rsidRPr="00FA3D0C" w:rsidRDefault="009123C4" w:rsidP="009123C4">
      <w:pPr>
        <w:rPr>
          <w:rFonts w:cs="Cambria"/>
          <w:kern w:val="0"/>
          <w:sz w:val="28"/>
          <w:szCs w:val="28"/>
        </w:rPr>
      </w:pPr>
      <w:r w:rsidRPr="00FA3D0C">
        <w:rPr>
          <w:rFonts w:cs="Cambria"/>
          <w:kern w:val="0"/>
          <w:sz w:val="28"/>
          <w:szCs w:val="28"/>
        </w:rPr>
        <w:t>Definiamo di seguito la tavola dei volumi della base di dati.</w:t>
      </w:r>
    </w:p>
    <w:tbl>
      <w:tblPr>
        <w:tblW w:w="792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04"/>
        <w:gridCol w:w="2124"/>
        <w:gridCol w:w="2695"/>
      </w:tblGrid>
      <w:tr w:rsidR="009123C4" w:rsidRPr="009123C4" w14:paraId="443343AF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DA91E" w14:textId="77777777" w:rsidR="009123C4" w:rsidRPr="009123C4" w:rsidRDefault="009123C4">
            <w:pPr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lang w:eastAsia="it-IT"/>
              </w:rPr>
            </w:pPr>
            <w:bookmarkStart w:id="2" w:name="_Hlk154590983"/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Concetto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DAE60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Tipo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hideMark/>
          </w:tcPr>
          <w:p w14:paraId="254787D9" w14:textId="77777777" w:rsidR="009123C4" w:rsidRPr="009123C4" w:rsidRDefault="009123C4">
            <w:pPr>
              <w:spacing w:after="0" w:line="240" w:lineRule="auto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kern w:val="0"/>
                <w:sz w:val="28"/>
                <w:szCs w:val="28"/>
                <w:lang w:eastAsia="it-IT"/>
              </w:rPr>
              <w:t>Carico Applicativo</w:t>
            </w:r>
          </w:p>
        </w:tc>
      </w:tr>
      <w:tr w:rsidR="009123C4" w:rsidRPr="009123C4" w14:paraId="08CCFFC9" w14:textId="77777777" w:rsidTr="001F2EB9">
        <w:trPr>
          <w:trHeight w:val="457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85EB9" w14:textId="77777777" w:rsidR="009123C4" w:rsidRPr="009123C4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Sottoscrive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6CA5B" w14:textId="582C1C8D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R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5DD54E" w14:textId="661B970C" w:rsidR="009123C4" w:rsidRPr="009123C4" w:rsidRDefault="00470952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20</w:t>
            </w:r>
          </w:p>
        </w:tc>
      </w:tr>
      <w:tr w:rsidR="009123C4" w:rsidRPr="009123C4" w14:paraId="1BBF6451" w14:textId="77777777" w:rsidTr="001F2EB9">
        <w:trPr>
          <w:trHeight w:val="661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D6B9B" w14:textId="77777777" w:rsidR="009123C4" w:rsidRPr="009123C4" w:rsidRDefault="009123C4">
            <w:pPr>
              <w:spacing w:after="0" w:line="240" w:lineRule="auto"/>
              <w:rPr>
                <w:rFonts w:eastAsia="Calibri"/>
                <w:b/>
                <w:bCs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b/>
                <w:bCs/>
                <w:sz w:val="28"/>
                <w:szCs w:val="28"/>
              </w:rPr>
              <w:t>Utilizza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5EBE1" w14:textId="2F5032C0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R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86F705" w14:textId="6FEBEFFC" w:rsidR="009123C4" w:rsidRPr="009123C4" w:rsidRDefault="00470952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20</w:t>
            </w:r>
          </w:p>
        </w:tc>
      </w:tr>
      <w:tr w:rsidR="009123C4" w:rsidRPr="009123C4" w14:paraId="5D5553FB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847AD" w14:textId="77777777" w:rsidR="009123C4" w:rsidRPr="009123C4" w:rsidRDefault="009123C4">
            <w:pPr>
              <w:tabs>
                <w:tab w:val="center" w:pos="2625"/>
              </w:tabs>
              <w:spacing w:after="0" w:line="240" w:lineRule="auto"/>
              <w:rPr>
                <w:rFonts w:eastAsia="Calibri"/>
                <w:b/>
                <w:bCs/>
                <w:kern w:val="3"/>
                <w:sz w:val="28"/>
                <w:szCs w:val="28"/>
                <w:lang w:eastAsia="en-US"/>
              </w:rPr>
            </w:pPr>
            <w:r w:rsidRPr="009123C4">
              <w:rPr>
                <w:b/>
                <w:bCs/>
                <w:sz w:val="28"/>
                <w:szCs w:val="28"/>
              </w:rPr>
              <w:t>Realizza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27FED" w14:textId="32B7CE50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R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D29D43" w14:textId="42FC45ED" w:rsidR="009123C4" w:rsidRPr="009123C4" w:rsidRDefault="007C4D04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20</w:t>
            </w:r>
            <w:r w:rsidR="009123C4"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</w:p>
          <w:p w14:paraId="54E7D7F9" w14:textId="77777777" w:rsidR="009123C4" w:rsidRPr="009123C4" w:rsidRDefault="009123C4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  <w:tr w:rsidR="009123C4" w:rsidRPr="009123C4" w14:paraId="24785A12" w14:textId="77777777" w:rsidTr="001F2EB9">
        <w:trPr>
          <w:trHeight w:val="661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3ACEF" w14:textId="14ADDAE4" w:rsidR="009123C4" w:rsidRPr="009123C4" w:rsidRDefault="00D10B0C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Può tenere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241E" w14:textId="50728F61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R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0C5DD3" w14:textId="1FFA99C1" w:rsidR="009123C4" w:rsidRPr="009123C4" w:rsidRDefault="00470952">
            <w:pPr>
              <w:spacing w:after="0" w:line="240" w:lineRule="auto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>
              <w:rPr>
                <w:rFonts w:eastAsia="Calibri"/>
                <w:kern w:val="3"/>
                <w:sz w:val="28"/>
                <w:szCs w:val="28"/>
                <w:lang w:eastAsia="en-US"/>
              </w:rPr>
              <w:t>4</w:t>
            </w:r>
          </w:p>
        </w:tc>
      </w:tr>
      <w:tr w:rsidR="009123C4" w:rsidRPr="009123C4" w14:paraId="08FBB9CD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4261A" w14:textId="17D1372C" w:rsidR="009123C4" w:rsidRPr="009123C4" w:rsidRDefault="00D10B0C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Segue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68ACF" w14:textId="55F35E8B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R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A981F76" w14:textId="3E2CCC64" w:rsidR="009123C4" w:rsidRPr="009123C4" w:rsidRDefault="009123C4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</w:pPr>
            <w:r w:rsidRPr="009123C4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 xml:space="preserve"> </w:t>
            </w:r>
            <w:r w:rsidR="001F2EB9">
              <w:rPr>
                <w:rFonts w:eastAsia="Times New Roman"/>
                <w:i/>
                <w:iCs/>
                <w:kern w:val="0"/>
                <w:sz w:val="28"/>
                <w:szCs w:val="28"/>
                <w:lang w:eastAsia="it-IT"/>
              </w:rPr>
              <w:t>10</w:t>
            </w:r>
          </w:p>
        </w:tc>
      </w:tr>
      <w:tr w:rsidR="009123C4" w:rsidRPr="009123C4" w14:paraId="5DD25F47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3AF56" w14:textId="4BDF10A2" w:rsidR="009123C4" w:rsidRPr="009123C4" w:rsidRDefault="00D10B0C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Scrive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A431E" w14:textId="747EE052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R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2DBDAE" w14:textId="3BC7EEB0" w:rsidR="009123C4" w:rsidRPr="009123C4" w:rsidRDefault="007C4D04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100</w:t>
            </w:r>
          </w:p>
        </w:tc>
      </w:tr>
      <w:tr w:rsidR="009123C4" w:rsidRPr="009123C4" w14:paraId="06790F94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E00EE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lastRenderedPageBreak/>
              <w:t>ACCOUNT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69801" w14:textId="4270A439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524DA3" w14:textId="60F03BE3" w:rsidR="009123C4" w:rsidRPr="009123C4" w:rsidRDefault="00470952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20</w:t>
            </w:r>
          </w:p>
        </w:tc>
      </w:tr>
      <w:tr w:rsidR="009123C4" w:rsidRPr="009123C4" w14:paraId="4A5CAC21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75E6E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SCHEDA ALLENAMENTO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E8E9B" w14:textId="7658F10D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41B8D5" w14:textId="66F4FDF2" w:rsidR="009123C4" w:rsidRPr="009123C4" w:rsidRDefault="007C4D04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20</w:t>
            </w:r>
          </w:p>
        </w:tc>
      </w:tr>
      <w:tr w:rsidR="009123C4" w:rsidRPr="009123C4" w14:paraId="141CA43C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44547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CLIENTE</w:t>
            </w:r>
          </w:p>
          <w:p w14:paraId="3622A616" w14:textId="77777777" w:rsidR="009123C4" w:rsidRPr="001F2EB9" w:rsidRDefault="009123C4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</w:pP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A660B" w14:textId="4D247177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399BD9" w14:textId="27CF2491" w:rsidR="009123C4" w:rsidRPr="009123C4" w:rsidRDefault="007C4D04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20</w:t>
            </w:r>
          </w:p>
        </w:tc>
      </w:tr>
      <w:tr w:rsidR="009123C4" w:rsidRPr="009123C4" w14:paraId="7DF44BC6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54174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ISTRUTTORE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CC6B2" w14:textId="0A21B1E2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9F8669" w14:textId="204D8AC1" w:rsidR="009123C4" w:rsidRPr="009123C4" w:rsidRDefault="007C4D04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10</w:t>
            </w:r>
          </w:p>
        </w:tc>
      </w:tr>
      <w:tr w:rsidR="009123C4" w:rsidRPr="009123C4" w14:paraId="677E8597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BDEC5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ATTREZZATURA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DFE84" w14:textId="49B1E1CD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9C45A" w14:textId="23C4B6B8" w:rsidR="009123C4" w:rsidRPr="009123C4" w:rsidRDefault="007C4D04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40</w:t>
            </w:r>
          </w:p>
        </w:tc>
      </w:tr>
      <w:tr w:rsidR="009123C4" w:rsidRPr="009123C4" w14:paraId="3512EF2F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D7DAFA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CORSO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8A2F5" w14:textId="48303FE0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90477A" w14:textId="63135A68" w:rsidR="009123C4" w:rsidRPr="009123C4" w:rsidRDefault="007C4D04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4</w:t>
            </w:r>
          </w:p>
        </w:tc>
      </w:tr>
      <w:tr w:rsidR="009123C4" w:rsidRPr="009123C4" w14:paraId="56CA2322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EAC13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 xml:space="preserve">PROGRAMMA NUTRIZIONALE 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C321D" w14:textId="7E0F5C5F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AB5AE0" w14:textId="7E7962E2" w:rsidR="009123C4" w:rsidRPr="009123C4" w:rsidRDefault="00E64BBF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6</w:t>
            </w:r>
          </w:p>
        </w:tc>
      </w:tr>
      <w:tr w:rsidR="009123C4" w:rsidRPr="009123C4" w14:paraId="4319BFC0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2AE70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MESSAGGIO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AC56C" w14:textId="2E57AD36" w:rsidR="009123C4" w:rsidRPr="00D10B0C" w:rsidRDefault="009123C4" w:rsidP="00D10B0C">
            <w:pPr>
              <w:spacing w:after="0" w:line="240" w:lineRule="auto"/>
              <w:jc w:val="center"/>
              <w:rPr>
                <w:rFonts w:eastAsia="Times New Roman"/>
                <w:kern w:val="0"/>
                <w:sz w:val="28"/>
                <w:szCs w:val="28"/>
                <w:lang w:eastAsia="it-IT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BD485B2" w14:textId="19397720" w:rsidR="009123C4" w:rsidRPr="009123C4" w:rsidRDefault="007C4D04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</w:pPr>
            <w:r>
              <w:rPr>
                <w:rFonts w:eastAsia="Times New Roman" w:cs="Segoe UI"/>
                <w:i/>
                <w:iCs/>
                <w:kern w:val="3"/>
                <w:sz w:val="28"/>
                <w:szCs w:val="28"/>
              </w:rPr>
              <w:t>100</w:t>
            </w:r>
          </w:p>
        </w:tc>
      </w:tr>
      <w:tr w:rsidR="009123C4" w:rsidRPr="009123C4" w14:paraId="0A985A3E" w14:textId="77777777" w:rsidTr="001F2EB9">
        <w:trPr>
          <w:trHeight w:val="632"/>
        </w:trPr>
        <w:tc>
          <w:tcPr>
            <w:tcW w:w="31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E0A88" w14:textId="77777777" w:rsidR="009123C4" w:rsidRPr="001F2EB9" w:rsidRDefault="009123C4">
            <w:pPr>
              <w:spacing w:after="0" w:line="240" w:lineRule="auto"/>
              <w:rPr>
                <w:rFonts w:eastAsia="Times New Roman" w:cs="Times New Roman"/>
                <w:b/>
                <w:bCs/>
                <w:kern w:val="0"/>
                <w:sz w:val="28"/>
                <w:szCs w:val="28"/>
                <w:lang w:eastAsia="it-IT"/>
              </w:rPr>
            </w:pPr>
            <w:r w:rsidRPr="001F2EB9">
              <w:rPr>
                <w:rFonts w:eastAsia="Times New Roman"/>
                <w:b/>
                <w:bCs/>
                <w:kern w:val="0"/>
                <w:sz w:val="28"/>
                <w:szCs w:val="28"/>
                <w:lang w:eastAsia="it-IT"/>
              </w:rPr>
              <w:t>ABBONAMENTO</w:t>
            </w:r>
          </w:p>
        </w:tc>
        <w:tc>
          <w:tcPr>
            <w:tcW w:w="21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DED1" w14:textId="749CBE77" w:rsidR="009123C4" w:rsidRPr="00D10B0C" w:rsidRDefault="009123C4" w:rsidP="00D10B0C">
            <w:pPr>
              <w:spacing w:after="0" w:line="240" w:lineRule="auto"/>
              <w:jc w:val="center"/>
              <w:rPr>
                <w:rFonts w:eastAsia="Calibri"/>
                <w:kern w:val="3"/>
                <w:sz w:val="28"/>
                <w:szCs w:val="28"/>
                <w:lang w:eastAsia="en-US"/>
              </w:rPr>
            </w:pPr>
            <w:r w:rsidRPr="00D10B0C">
              <w:rPr>
                <w:rFonts w:eastAsia="Times New Roman"/>
                <w:kern w:val="0"/>
                <w:sz w:val="28"/>
                <w:szCs w:val="28"/>
                <w:lang w:eastAsia="it-IT"/>
              </w:rPr>
              <w:t>E</w:t>
            </w:r>
          </w:p>
        </w:tc>
        <w:tc>
          <w:tcPr>
            <w:tcW w:w="26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DEE8D7" w14:textId="1C5C0ECF" w:rsidR="009123C4" w:rsidRPr="009123C4" w:rsidRDefault="009123C4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  <w:r w:rsidRPr="009123C4">
              <w:rPr>
                <w:rFonts w:eastAsia="Times New Roman" w:cs="Segoe UI"/>
                <w:i/>
                <w:iCs/>
                <w:sz w:val="28"/>
                <w:szCs w:val="28"/>
              </w:rPr>
              <w:t xml:space="preserve"> </w:t>
            </w:r>
            <w:r w:rsidR="007C4D04">
              <w:rPr>
                <w:rFonts w:eastAsia="Times New Roman" w:cs="Segoe UI"/>
                <w:i/>
                <w:iCs/>
                <w:sz w:val="28"/>
                <w:szCs w:val="28"/>
              </w:rPr>
              <w:t>20</w:t>
            </w:r>
          </w:p>
          <w:p w14:paraId="6197760A" w14:textId="77777777" w:rsidR="009123C4" w:rsidRPr="009123C4" w:rsidRDefault="009123C4">
            <w:pPr>
              <w:spacing w:after="0" w:line="240" w:lineRule="auto"/>
              <w:rPr>
                <w:rFonts w:eastAsia="Times New Roman" w:cs="Segoe UI"/>
                <w:i/>
                <w:iCs/>
                <w:sz w:val="28"/>
                <w:szCs w:val="28"/>
              </w:rPr>
            </w:pPr>
          </w:p>
        </w:tc>
      </w:tr>
    </w:tbl>
    <w:bookmarkEnd w:id="2"/>
    <w:p w14:paraId="11CAB2A0" w14:textId="77777777" w:rsidR="009123C4" w:rsidRPr="009123C4" w:rsidRDefault="009123C4" w:rsidP="009123C4">
      <w:pPr>
        <w:rPr>
          <w:rFonts w:eastAsia="Calibri" w:cs="Times New Roman"/>
          <w:color w:val="FF0000"/>
          <w:kern w:val="3"/>
          <w:sz w:val="28"/>
          <w:szCs w:val="28"/>
          <w:lang w:eastAsia="en-US"/>
        </w:rPr>
      </w:pPr>
      <w:r w:rsidRPr="009123C4">
        <w:rPr>
          <w:rFonts w:eastAsia="Times New Roman"/>
          <w:i/>
          <w:iCs/>
          <w:kern w:val="0"/>
          <w:sz w:val="28"/>
          <w:szCs w:val="28"/>
          <w:lang w:eastAsia="it-IT"/>
        </w:rPr>
        <w:t xml:space="preserve">         </w:t>
      </w:r>
    </w:p>
    <w:p w14:paraId="5E3026CF" w14:textId="77777777" w:rsidR="001F2EB9" w:rsidRPr="001F2EB9" w:rsidRDefault="001F2EB9" w:rsidP="00AD4BB4">
      <w:pPr>
        <w:ind w:left="0"/>
        <w:rPr>
          <w:b/>
          <w:bCs/>
          <w:color w:val="C00000"/>
          <w:sz w:val="28"/>
          <w:szCs w:val="28"/>
        </w:rPr>
      </w:pPr>
      <w:r w:rsidRPr="001F2EB9">
        <w:rPr>
          <w:b/>
          <w:bCs/>
          <w:color w:val="C00000"/>
          <w:sz w:val="28"/>
          <w:szCs w:val="28"/>
        </w:rPr>
        <w:t xml:space="preserve">Tavola delle operazioni </w:t>
      </w:r>
    </w:p>
    <w:p w14:paraId="189C4461" w14:textId="0CFCED81" w:rsidR="00F0033D" w:rsidRDefault="001F2EB9" w:rsidP="00AD4BB4">
      <w:pPr>
        <w:ind w:left="0"/>
        <w:rPr>
          <w:sz w:val="28"/>
          <w:szCs w:val="28"/>
        </w:rPr>
      </w:pPr>
      <w:r w:rsidRPr="001F2EB9">
        <w:rPr>
          <w:sz w:val="28"/>
          <w:szCs w:val="28"/>
        </w:rPr>
        <w:t>Definiamo di seguito la tavola delle operazioni per la gestione dei dati memorizzati nella base di dati.</w:t>
      </w:r>
    </w:p>
    <w:tbl>
      <w:tblPr>
        <w:tblW w:w="861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00"/>
        <w:gridCol w:w="4020"/>
        <w:gridCol w:w="1668"/>
        <w:gridCol w:w="1830"/>
      </w:tblGrid>
      <w:tr w:rsidR="00BE4693" w:rsidRPr="009123C4" w14:paraId="27A6007B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</w:tcPr>
          <w:p w14:paraId="6D6608FC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N°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3A00F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 w:cs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Operazione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04AAC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Tipo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hideMark/>
          </w:tcPr>
          <w:p w14:paraId="35CD7FA0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Frequenza</w:t>
            </w:r>
          </w:p>
        </w:tc>
      </w:tr>
      <w:tr w:rsidR="00BE4693" w:rsidRPr="009123C4" w14:paraId="70FC2CCA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266D42FB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F57EC" w14:textId="77777777" w:rsidR="00BE4693" w:rsidRPr="00BE4693" w:rsidRDefault="00BE4693" w:rsidP="00916756">
            <w:pPr>
              <w:spacing w:after="0" w:line="240" w:lineRule="auto"/>
              <w:ind w:left="0"/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  <w:t>Creare un nuovo account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CD02E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5B2737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  <w:t>5/mm</w:t>
            </w:r>
          </w:p>
        </w:tc>
      </w:tr>
      <w:tr w:rsidR="00BE4693" w:rsidRPr="009123C4" w14:paraId="4F4332ED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154F29FC" w14:textId="77777777" w:rsidR="00BE4693" w:rsidRPr="00BE4693" w:rsidRDefault="00BE4693" w:rsidP="00916756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 w:rsidRPr="00BE4693">
              <w:rPr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A71E8" w14:textId="77777777" w:rsidR="00BE4693" w:rsidRPr="00BE4693" w:rsidRDefault="00BE4693" w:rsidP="00916756">
            <w:pPr>
              <w:spacing w:after="0" w:line="240" w:lineRule="auto"/>
              <w:rPr>
                <w:rFonts w:eastAsia="Calibri"/>
                <w:i/>
                <w:iCs/>
                <w:kern w:val="3"/>
                <w:sz w:val="26"/>
                <w:szCs w:val="26"/>
                <w:lang w:eastAsia="en-US"/>
              </w:rPr>
            </w:pPr>
            <w:r w:rsidRPr="00BE4693">
              <w:rPr>
                <w:i/>
                <w:iCs/>
                <w:sz w:val="26"/>
                <w:szCs w:val="26"/>
              </w:rPr>
              <w:t>Inviare un nuovo messaggio in chat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07E17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B203A9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  <w:t>60/mm</w:t>
            </w:r>
          </w:p>
        </w:tc>
      </w:tr>
      <w:tr w:rsidR="00BE4693" w:rsidRPr="009123C4" w14:paraId="6D3FD129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60058157" w14:textId="77777777" w:rsidR="00BE4693" w:rsidRPr="00BE4693" w:rsidRDefault="00BE4693" w:rsidP="00916756">
            <w:pPr>
              <w:tabs>
                <w:tab w:val="center" w:pos="2625"/>
              </w:tabs>
              <w:spacing w:after="0" w:line="240" w:lineRule="auto"/>
              <w:rPr>
                <w:b/>
                <w:bCs/>
                <w:sz w:val="26"/>
                <w:szCs w:val="26"/>
              </w:rPr>
            </w:pPr>
            <w:r w:rsidRPr="00BE4693">
              <w:rPr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FDF3D" w14:textId="77777777" w:rsidR="00BE4693" w:rsidRPr="00BE4693" w:rsidRDefault="00BE4693" w:rsidP="00916756">
            <w:pPr>
              <w:tabs>
                <w:tab w:val="center" w:pos="2625"/>
              </w:tabs>
              <w:spacing w:after="0" w:line="240" w:lineRule="auto"/>
              <w:rPr>
                <w:rFonts w:eastAsia="Calibri"/>
                <w:i/>
                <w:iCs/>
                <w:kern w:val="3"/>
                <w:sz w:val="26"/>
                <w:szCs w:val="26"/>
                <w:lang w:eastAsia="en-US"/>
              </w:rPr>
            </w:pPr>
            <w:r w:rsidRPr="00BE4693">
              <w:rPr>
                <w:i/>
                <w:iCs/>
                <w:sz w:val="26"/>
                <w:szCs w:val="26"/>
              </w:rPr>
              <w:t>Realizzare scheda di allenamento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411F0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10D172" w14:textId="77777777" w:rsidR="00BE4693" w:rsidRPr="00BE4693" w:rsidRDefault="00BE4693" w:rsidP="00916756">
            <w:pPr>
              <w:spacing w:after="0" w:line="240" w:lineRule="auto"/>
              <w:rPr>
                <w:sz w:val="26"/>
                <w:szCs w:val="26"/>
              </w:rPr>
            </w:pPr>
            <w:r w:rsidRPr="00BE4693">
              <w:rPr>
                <w:sz w:val="26"/>
                <w:szCs w:val="26"/>
              </w:rPr>
              <w:t>15/mm</w:t>
            </w:r>
          </w:p>
        </w:tc>
      </w:tr>
      <w:tr w:rsidR="00BE4693" w:rsidRPr="009123C4" w14:paraId="47E28B6F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44480E6D" w14:textId="77777777" w:rsidR="00BE4693" w:rsidRPr="00BE4693" w:rsidRDefault="00BE4693" w:rsidP="00916756">
            <w:pPr>
              <w:spacing w:after="0" w:line="240" w:lineRule="auto"/>
              <w:rPr>
                <w:b/>
                <w:bCs/>
                <w:sz w:val="26"/>
                <w:szCs w:val="26"/>
              </w:rPr>
            </w:pPr>
            <w:r w:rsidRPr="00BE4693">
              <w:rPr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E413E" w14:textId="77777777" w:rsidR="00BE4693" w:rsidRPr="00BE4693" w:rsidRDefault="00BE4693" w:rsidP="00916756">
            <w:pPr>
              <w:spacing w:after="0" w:line="240" w:lineRule="auto"/>
              <w:ind w:left="0"/>
              <w:rPr>
                <w:i/>
                <w:iCs/>
                <w:sz w:val="26"/>
                <w:szCs w:val="26"/>
              </w:rPr>
            </w:pPr>
            <w:r w:rsidRPr="00BE4693">
              <w:rPr>
                <w:i/>
                <w:iCs/>
                <w:sz w:val="26"/>
                <w:szCs w:val="26"/>
              </w:rPr>
              <w:t>Tenere un corso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F9B29B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4597EF" w14:textId="77777777" w:rsidR="00BE4693" w:rsidRPr="00BE4693" w:rsidRDefault="00BE4693" w:rsidP="00916756">
            <w:pPr>
              <w:spacing w:after="0" w:line="240" w:lineRule="auto"/>
              <w:rPr>
                <w:rFonts w:eastAsia="Calibri"/>
                <w:kern w:val="3"/>
                <w:sz w:val="26"/>
                <w:szCs w:val="26"/>
                <w:lang w:eastAsia="en-US"/>
              </w:rPr>
            </w:pPr>
            <w:r w:rsidRPr="00BE4693">
              <w:rPr>
                <w:rFonts w:eastAsia="Calibri"/>
                <w:kern w:val="3"/>
                <w:sz w:val="26"/>
                <w:szCs w:val="26"/>
                <w:lang w:eastAsia="en-US"/>
              </w:rPr>
              <w:t>30/mm</w:t>
            </w:r>
          </w:p>
        </w:tc>
      </w:tr>
      <w:tr w:rsidR="00BE4693" w:rsidRPr="009123C4" w14:paraId="0E88AB30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590BF278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5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1DAEF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  <w:t>Utilizzo di una attrezzatura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8C788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CAB9BE6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  <w:t xml:space="preserve"> 30/mm</w:t>
            </w:r>
          </w:p>
        </w:tc>
      </w:tr>
      <w:tr w:rsidR="00BE4693" w:rsidRPr="009123C4" w14:paraId="116F1868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2C1C01D1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6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E7D4D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i/>
                <w:iCs/>
                <w:kern w:val="0"/>
                <w:sz w:val="26"/>
                <w:szCs w:val="26"/>
                <w:lang w:eastAsia="it-IT"/>
              </w:rPr>
              <w:t>Sottoscrivere un abbonamento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9CCAA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4D597E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15/mm</w:t>
            </w:r>
          </w:p>
        </w:tc>
      </w:tr>
      <w:tr w:rsidR="00BE4693" w:rsidRPr="009123C4" w14:paraId="05D07BC7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6E081B54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7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D65A5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Seguire un programma nutrizionale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135CB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799831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3/aa</w:t>
            </w:r>
          </w:p>
        </w:tc>
      </w:tr>
      <w:tr w:rsidR="00BE4693" w:rsidRPr="009123C4" w14:paraId="2F057131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2A292AF4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8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1AC2F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Selezionare il numero di corsi tenuti da un istruttore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73CE0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8720E2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10/mm</w:t>
            </w:r>
          </w:p>
        </w:tc>
      </w:tr>
      <w:tr w:rsidR="00BE4693" w:rsidRPr="009123C4" w14:paraId="73DC425E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7ED43EA3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9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3EB40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Selezionare quanto hanno speso in abbonamenti i clienti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4CFCB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74548B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5/mm</w:t>
            </w:r>
          </w:p>
        </w:tc>
      </w:tr>
      <w:tr w:rsidR="00BE4693" w:rsidRPr="009123C4" w14:paraId="710ACC2B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63EB0350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lastRenderedPageBreak/>
              <w:t>10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AF4F2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Rimuovere tutti le attrezzature in manutenzione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3BC6F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B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20C3F7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1/mm</w:t>
            </w:r>
          </w:p>
        </w:tc>
      </w:tr>
      <w:tr w:rsidR="00BE4693" w:rsidRPr="009123C4" w14:paraId="473CFBE6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46478DF9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11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E6924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Selezionare tutti i programmi nutrizionali che mirano all’aumento di massa muscolare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46232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B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27E304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10/aa</w:t>
            </w:r>
          </w:p>
        </w:tc>
      </w:tr>
      <w:tr w:rsidR="00BE4693" w:rsidRPr="009123C4" w14:paraId="182BFD9C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09989288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12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A1511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 xml:space="preserve">Selezionare l’username degli istruttori che hanno lavorato almeno </w:t>
            </w:r>
            <w:proofErr w:type="gramStart"/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4</w:t>
            </w:r>
            <w:proofErr w:type="gramEnd"/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 xml:space="preserve"> ore</w:t>
            </w:r>
          </w:p>
          <w:p w14:paraId="784706B6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976A4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A95B9A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2/aa</w:t>
            </w:r>
          </w:p>
        </w:tc>
      </w:tr>
      <w:tr w:rsidR="00BE4693" w:rsidRPr="009123C4" w14:paraId="01BB7710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6AAD1B44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13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FBF87E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Selezionare i messaggi che contengono una data parola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8A5C2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7BCEDB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10/mm</w:t>
            </w:r>
          </w:p>
        </w:tc>
      </w:tr>
      <w:tr w:rsidR="00BE4693" w:rsidRPr="009123C4" w14:paraId="3B9E93C8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0FD34994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14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A5F0D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Selezionare nome e tipo di tutte le attrezzature utilizzate da almeno un cliente di un determinata altezza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D4D9E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F75C58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</w:p>
        </w:tc>
      </w:tr>
      <w:tr w:rsidR="00BE4693" w:rsidRPr="009123C4" w14:paraId="2F0D9438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4D982424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15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F53AA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Selezionare il nome degli istruttori che tengono almeno 1 corso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991C0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C9494A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2/mm</w:t>
            </w:r>
          </w:p>
        </w:tc>
      </w:tr>
      <w:tr w:rsidR="00BE4693" w:rsidRPr="009123C4" w14:paraId="73DCBACD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36FBF765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16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EA95E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Selezionare gli abbonamenti creati da clienti donne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46686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B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9DE164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1/mm</w:t>
            </w:r>
          </w:p>
        </w:tc>
      </w:tr>
      <w:tr w:rsidR="00BE4693" w:rsidRPr="009123C4" w14:paraId="1BC0C36B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75F745E0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17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40A8DF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Registrare un nuovo utilizzo di un attrezzo da parte di un cliente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B4EA7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2515C4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4/aa</w:t>
            </w:r>
          </w:p>
        </w:tc>
      </w:tr>
      <w:tr w:rsidR="00BE4693" w:rsidRPr="009123C4" w14:paraId="44DCF771" w14:textId="77777777" w:rsidTr="00916756">
        <w:trPr>
          <w:trHeight w:val="20"/>
        </w:trPr>
        <w:tc>
          <w:tcPr>
            <w:tcW w:w="1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4D1590B9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b/>
                <w:bCs/>
                <w:kern w:val="0"/>
                <w:sz w:val="26"/>
                <w:szCs w:val="26"/>
                <w:lang w:eastAsia="it-IT"/>
              </w:rPr>
              <w:t>18</w:t>
            </w:r>
          </w:p>
        </w:tc>
        <w:tc>
          <w:tcPr>
            <w:tcW w:w="4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DF388" w14:textId="77777777" w:rsidR="00BE4693" w:rsidRPr="00BE4693" w:rsidRDefault="00BE4693" w:rsidP="00916756">
            <w:pPr>
              <w:spacing w:after="0" w:line="240" w:lineRule="auto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Visualizzare tutti i messaggi che hanno come argomento allenamento ordinati per minuti di invio</w:t>
            </w:r>
          </w:p>
        </w:tc>
        <w:tc>
          <w:tcPr>
            <w:tcW w:w="16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47894" w14:textId="77777777" w:rsidR="00BE4693" w:rsidRPr="00BE4693" w:rsidRDefault="00BE4693" w:rsidP="00916756">
            <w:pPr>
              <w:spacing w:after="0" w:line="240" w:lineRule="auto"/>
              <w:jc w:val="center"/>
              <w:rPr>
                <w:rFonts w:eastAsia="Times New Roman"/>
                <w:kern w:val="0"/>
                <w:sz w:val="26"/>
                <w:szCs w:val="26"/>
                <w:lang w:eastAsia="it-IT"/>
              </w:rPr>
            </w:pPr>
            <w:r w:rsidRPr="00BE4693">
              <w:rPr>
                <w:rFonts w:eastAsia="Times New Roman"/>
                <w:kern w:val="0"/>
                <w:sz w:val="26"/>
                <w:szCs w:val="26"/>
                <w:lang w:eastAsia="it-IT"/>
              </w:rPr>
              <w:t>I</w:t>
            </w:r>
          </w:p>
        </w:tc>
        <w:tc>
          <w:tcPr>
            <w:tcW w:w="1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A2AD3D" w14:textId="77777777" w:rsidR="00BE4693" w:rsidRPr="00BE4693" w:rsidRDefault="00BE4693" w:rsidP="00916756">
            <w:pPr>
              <w:spacing w:after="0" w:line="240" w:lineRule="auto"/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</w:pPr>
            <w:r w:rsidRPr="00BE4693">
              <w:rPr>
                <w:rFonts w:eastAsia="Times New Roman" w:cs="Segoe UI"/>
                <w:i/>
                <w:iCs/>
                <w:kern w:val="3"/>
                <w:sz w:val="26"/>
                <w:szCs w:val="26"/>
              </w:rPr>
              <w:t>10/mm</w:t>
            </w:r>
          </w:p>
        </w:tc>
      </w:tr>
    </w:tbl>
    <w:p w14:paraId="2C86D513" w14:textId="77777777" w:rsidR="001F2EB9" w:rsidRDefault="001F2EB9" w:rsidP="00AD4BB4">
      <w:pPr>
        <w:ind w:left="0"/>
        <w:rPr>
          <w:sz w:val="28"/>
          <w:szCs w:val="28"/>
        </w:rPr>
      </w:pPr>
    </w:p>
    <w:p w14:paraId="14A8993A" w14:textId="230B10C7" w:rsidR="00FA3D0C" w:rsidRPr="00EE5560" w:rsidRDefault="00FA3D0C" w:rsidP="00FA3D0C">
      <w:pPr>
        <w:pStyle w:val="Paragrafoelenco"/>
        <w:numPr>
          <w:ilvl w:val="0"/>
          <w:numId w:val="21"/>
        </w:numPr>
        <w:rPr>
          <w:b/>
          <w:bCs/>
          <w:color w:val="C00000"/>
          <w:sz w:val="28"/>
          <w:szCs w:val="28"/>
        </w:rPr>
      </w:pPr>
      <w:r w:rsidRPr="00EE5560">
        <w:rPr>
          <w:b/>
          <w:bCs/>
          <w:color w:val="C00000"/>
          <w:sz w:val="28"/>
          <w:szCs w:val="28"/>
        </w:rPr>
        <w:t xml:space="preserve">Progettazione logica </w:t>
      </w:r>
    </w:p>
    <w:p w14:paraId="2AC68FAB" w14:textId="77777777" w:rsidR="00FA3D0C" w:rsidRPr="00EE5560" w:rsidRDefault="00FA3D0C" w:rsidP="00FA3D0C">
      <w:pPr>
        <w:pStyle w:val="Paragrafoelenco"/>
        <w:ind w:left="360"/>
        <w:rPr>
          <w:color w:val="C00000"/>
          <w:sz w:val="28"/>
          <w:szCs w:val="28"/>
        </w:rPr>
      </w:pPr>
      <w:r w:rsidRPr="00EE5560">
        <w:rPr>
          <w:b/>
          <w:bCs/>
          <w:color w:val="C00000"/>
          <w:sz w:val="28"/>
          <w:szCs w:val="28"/>
        </w:rPr>
        <w:t>Analisi delle ridondanze</w:t>
      </w:r>
      <w:r w:rsidRPr="00EE5560">
        <w:rPr>
          <w:color w:val="C00000"/>
          <w:sz w:val="28"/>
          <w:szCs w:val="28"/>
        </w:rPr>
        <w:t xml:space="preserve"> </w:t>
      </w:r>
    </w:p>
    <w:p w14:paraId="154A4542" w14:textId="1DA4823A" w:rsidR="00FA3D0C" w:rsidRDefault="00FA3D0C" w:rsidP="00FA3D0C">
      <w:pPr>
        <w:pStyle w:val="Paragrafoelenco"/>
        <w:ind w:left="360"/>
        <w:rPr>
          <w:sz w:val="28"/>
          <w:szCs w:val="28"/>
        </w:rPr>
      </w:pPr>
      <w:r w:rsidRPr="00FA3D0C">
        <w:rPr>
          <w:sz w:val="28"/>
          <w:szCs w:val="28"/>
        </w:rPr>
        <w:t>Il dato ridondante è l’attributo “numero</w:t>
      </w:r>
      <w:r>
        <w:rPr>
          <w:sz w:val="28"/>
          <w:szCs w:val="28"/>
        </w:rPr>
        <w:t>C</w:t>
      </w:r>
      <w:r w:rsidR="00010C69">
        <w:rPr>
          <w:sz w:val="28"/>
          <w:szCs w:val="28"/>
        </w:rPr>
        <w:t>orsi</w:t>
      </w:r>
      <w:r w:rsidRPr="00FA3D0C">
        <w:rPr>
          <w:sz w:val="28"/>
          <w:szCs w:val="28"/>
        </w:rPr>
        <w:t xml:space="preserve">” dell’entità </w:t>
      </w:r>
      <w:r w:rsidR="00010C69">
        <w:rPr>
          <w:sz w:val="28"/>
          <w:szCs w:val="28"/>
        </w:rPr>
        <w:t>Istruttore</w:t>
      </w:r>
      <w:r w:rsidRPr="00FA3D0C">
        <w:rPr>
          <w:sz w:val="28"/>
          <w:szCs w:val="28"/>
        </w:rPr>
        <w:t xml:space="preserve">. Infatti, sarebbe possibile ottenere il numero di </w:t>
      </w:r>
      <w:r w:rsidR="00010C69">
        <w:rPr>
          <w:sz w:val="28"/>
          <w:szCs w:val="28"/>
        </w:rPr>
        <w:t>corso</w:t>
      </w:r>
      <w:r w:rsidRPr="00FA3D0C">
        <w:rPr>
          <w:sz w:val="28"/>
          <w:szCs w:val="28"/>
        </w:rPr>
        <w:t xml:space="preserve"> attraverso il conto delle partecipazioni di un determinato </w:t>
      </w:r>
      <w:r w:rsidR="00010C69">
        <w:rPr>
          <w:sz w:val="28"/>
          <w:szCs w:val="28"/>
        </w:rPr>
        <w:t>Istruttore</w:t>
      </w:r>
      <w:r w:rsidRPr="00FA3D0C">
        <w:rPr>
          <w:sz w:val="28"/>
          <w:szCs w:val="28"/>
        </w:rPr>
        <w:t xml:space="preserve"> nella relazione “</w:t>
      </w:r>
      <w:r w:rsidR="00010C69">
        <w:rPr>
          <w:sz w:val="28"/>
          <w:szCs w:val="28"/>
        </w:rPr>
        <w:t>Istruttore</w:t>
      </w:r>
      <w:r w:rsidRPr="00FA3D0C">
        <w:rPr>
          <w:sz w:val="28"/>
          <w:szCs w:val="28"/>
        </w:rPr>
        <w:t xml:space="preserve"> </w:t>
      </w:r>
      <w:r w:rsidR="00010C69">
        <w:rPr>
          <w:sz w:val="28"/>
          <w:szCs w:val="28"/>
        </w:rPr>
        <w:t>tiene</w:t>
      </w:r>
      <w:r w:rsidRPr="00FA3D0C">
        <w:rPr>
          <w:sz w:val="28"/>
          <w:szCs w:val="28"/>
        </w:rPr>
        <w:t xml:space="preserve"> </w:t>
      </w:r>
      <w:r w:rsidR="00010C69">
        <w:rPr>
          <w:sz w:val="28"/>
          <w:szCs w:val="28"/>
        </w:rPr>
        <w:t>Cor</w:t>
      </w:r>
      <w:r w:rsidR="008766A5">
        <w:rPr>
          <w:sz w:val="28"/>
          <w:szCs w:val="28"/>
        </w:rPr>
        <w:t>so</w:t>
      </w:r>
      <w:r w:rsidRPr="00FA3D0C">
        <w:rPr>
          <w:sz w:val="28"/>
          <w:szCs w:val="28"/>
        </w:rPr>
        <w:t xml:space="preserve">”. Supponendo che l’attributo abbia un peso di 4 byte, essendo un normale intero, e considerato che il volume dell’entità </w:t>
      </w:r>
      <w:r w:rsidR="00010C69">
        <w:rPr>
          <w:sz w:val="28"/>
          <w:szCs w:val="28"/>
        </w:rPr>
        <w:t>Istruttore</w:t>
      </w:r>
      <w:r w:rsidRPr="00FA3D0C">
        <w:rPr>
          <w:sz w:val="28"/>
          <w:szCs w:val="28"/>
        </w:rPr>
        <w:t xml:space="preserve"> è uguale a 10, il dato andrebbe ad occupare uno spazio totale di circa 40 byte. Per decidere se mantenere o meno il dato ridondante è necessario </w:t>
      </w:r>
      <w:r w:rsidRPr="00FA3D0C">
        <w:rPr>
          <w:sz w:val="28"/>
          <w:szCs w:val="28"/>
        </w:rPr>
        <w:lastRenderedPageBreak/>
        <w:t>calcolare, per le operazioni che lo coinvolgono, la differenza nel numero di accessi con e senza quest’ultimo.</w:t>
      </w:r>
    </w:p>
    <w:p w14:paraId="3F23717F" w14:textId="77777777" w:rsidR="001804C4" w:rsidRDefault="001804C4" w:rsidP="00FA3D0C">
      <w:pPr>
        <w:pStyle w:val="Paragrafoelenco"/>
        <w:ind w:left="360"/>
        <w:rPr>
          <w:sz w:val="28"/>
          <w:szCs w:val="28"/>
        </w:rPr>
      </w:pPr>
    </w:p>
    <w:p w14:paraId="22BCF116" w14:textId="537E999B" w:rsidR="001804C4" w:rsidRPr="00EE5560" w:rsidRDefault="001804C4" w:rsidP="000074E0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C00000"/>
          <w:kern w:val="0"/>
          <w:sz w:val="28"/>
          <w:szCs w:val="28"/>
        </w:rPr>
      </w:pPr>
      <w:r w:rsidRPr="00EE5560">
        <w:rPr>
          <w:rFonts w:cs="Arial"/>
          <w:b/>
          <w:bCs/>
          <w:color w:val="C00000"/>
          <w:kern w:val="0"/>
          <w:sz w:val="28"/>
          <w:szCs w:val="28"/>
        </w:rPr>
        <w:t>Tavola degli accessi</w:t>
      </w:r>
    </w:p>
    <w:p w14:paraId="651411FC" w14:textId="460A19A3" w:rsidR="001804C4" w:rsidRPr="00EE5560" w:rsidRDefault="001804C4" w:rsidP="000074E0">
      <w:pPr>
        <w:autoSpaceDE w:val="0"/>
        <w:autoSpaceDN w:val="0"/>
        <w:adjustRightInd w:val="0"/>
        <w:spacing w:after="0" w:line="240" w:lineRule="auto"/>
        <w:ind w:left="0" w:right="0"/>
        <w:rPr>
          <w:rFonts w:cs="Cambria-Bold"/>
          <w:b/>
          <w:bCs/>
          <w:color w:val="000000"/>
          <w:kern w:val="0"/>
          <w:sz w:val="24"/>
          <w:szCs w:val="24"/>
        </w:rPr>
      </w:pPr>
      <w:r w:rsidRPr="00EE5560">
        <w:rPr>
          <w:rFonts w:cs="Cambria-Bold"/>
          <w:b/>
          <w:bCs/>
          <w:color w:val="000000"/>
          <w:kern w:val="0"/>
          <w:sz w:val="24"/>
          <w:szCs w:val="24"/>
        </w:rPr>
        <w:t>Operazione 4</w:t>
      </w:r>
    </w:p>
    <w:p w14:paraId="6E796FCF" w14:textId="43C35062" w:rsidR="00B7759B" w:rsidRPr="00B7759B" w:rsidRDefault="001804C4" w:rsidP="00B7759B">
      <w:pPr>
        <w:pStyle w:val="Paragrafoelenco"/>
        <w:ind w:left="360"/>
        <w:rPr>
          <w:sz w:val="32"/>
          <w:szCs w:val="32"/>
        </w:rPr>
      </w:pPr>
      <w:r w:rsidRPr="00CB73D0">
        <w:rPr>
          <w:rFonts w:ascii="Cambria" w:hAnsi="Cambria" w:cs="Cambria"/>
          <w:color w:val="FFFFFF"/>
          <w:kern w:val="0"/>
          <w:sz w:val="32"/>
          <w:szCs w:val="32"/>
        </w:rPr>
        <w:t>Calcolo</w:t>
      </w:r>
    </w:p>
    <w:tbl>
      <w:tblPr>
        <w:tblW w:w="4395" w:type="dxa"/>
        <w:tblInd w:w="-1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8"/>
        <w:gridCol w:w="992"/>
        <w:gridCol w:w="992"/>
        <w:gridCol w:w="993"/>
      </w:tblGrid>
      <w:tr w:rsidR="000074E0" w:rsidRPr="001804C4" w14:paraId="58EB3225" w14:textId="0CCC075B" w:rsidTr="000074E0">
        <w:trPr>
          <w:trHeight w:val="633"/>
        </w:trPr>
        <w:tc>
          <w:tcPr>
            <w:tcW w:w="439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61BF0C" w14:textId="77777777" w:rsidR="000074E0" w:rsidRPr="00B7759B" w:rsidRDefault="000074E0" w:rsidP="00D62F43">
            <w:pPr>
              <w:ind w:left="0"/>
              <w:jc w:val="center"/>
              <w:rPr>
                <w:sz w:val="24"/>
                <w:szCs w:val="24"/>
              </w:rPr>
            </w:pPr>
            <w:bookmarkStart w:id="3" w:name="_Hlk154745060"/>
            <w:r>
              <w:rPr>
                <w:sz w:val="24"/>
                <w:szCs w:val="24"/>
              </w:rPr>
              <w:t>Calcolo con ridondanza</w:t>
            </w:r>
          </w:p>
        </w:tc>
      </w:tr>
      <w:tr w:rsidR="000074E0" w:rsidRPr="001804C4" w14:paraId="0F000D26" w14:textId="457977EC" w:rsidTr="000074E0">
        <w:trPr>
          <w:trHeight w:val="633"/>
        </w:trPr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FA48F" w14:textId="77777777" w:rsidR="000074E0" w:rsidRPr="00B7759B" w:rsidRDefault="000074E0" w:rsidP="00D62F43">
            <w:pPr>
              <w:ind w:left="0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Tabella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8EA19" w14:textId="77777777" w:rsidR="000074E0" w:rsidRPr="00EE5560" w:rsidRDefault="000074E0" w:rsidP="000074E0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Tipo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hideMark/>
          </w:tcPr>
          <w:p w14:paraId="2C89AD5B" w14:textId="77777777" w:rsidR="000074E0" w:rsidRPr="00EE5560" w:rsidRDefault="000074E0" w:rsidP="000074E0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Accessi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38CC41AB" w14:textId="77777777" w:rsidR="000074E0" w:rsidRPr="00B7759B" w:rsidRDefault="000074E0" w:rsidP="00D62F43">
            <w:pPr>
              <w:ind w:left="0"/>
              <w:jc w:val="center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Tipo accessi</w:t>
            </w:r>
          </w:p>
        </w:tc>
      </w:tr>
      <w:tr w:rsidR="000074E0" w:rsidRPr="001804C4" w14:paraId="562DA201" w14:textId="23F39B21" w:rsidTr="000074E0">
        <w:trPr>
          <w:trHeight w:val="458"/>
        </w:trPr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51DFC" w14:textId="77777777" w:rsidR="000074E0" w:rsidRPr="00B7759B" w:rsidRDefault="000074E0" w:rsidP="00D62F43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Corso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C0259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D2D3D7" w14:textId="77777777" w:rsidR="000074E0" w:rsidRPr="00EE5560" w:rsidRDefault="000074E0" w:rsidP="00D62F4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15D231" w14:textId="77777777" w:rsidR="000074E0" w:rsidRPr="00EE5560" w:rsidRDefault="000074E0" w:rsidP="00D62F4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S</w:t>
            </w:r>
          </w:p>
        </w:tc>
      </w:tr>
      <w:tr w:rsidR="000074E0" w:rsidRPr="001804C4" w14:paraId="0CE2834E" w14:textId="4D4B0AC2" w:rsidTr="000074E0">
        <w:trPr>
          <w:trHeight w:val="662"/>
        </w:trPr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21D" w14:textId="77777777" w:rsidR="000074E0" w:rsidRPr="00B7759B" w:rsidRDefault="000074E0" w:rsidP="00D62F43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Istruttore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55C88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BB9783" w14:textId="77777777" w:rsidR="000074E0" w:rsidRPr="00EE5560" w:rsidRDefault="000074E0" w:rsidP="00D62F4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B048B8" w14:textId="77777777" w:rsidR="000074E0" w:rsidRPr="00EE5560" w:rsidRDefault="000074E0" w:rsidP="00D62F4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0074E0" w:rsidRPr="001804C4" w14:paraId="2EDE9981" w14:textId="3CF95E7F" w:rsidTr="000074E0">
        <w:trPr>
          <w:trHeight w:val="633"/>
        </w:trPr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3ED3F" w14:textId="77777777" w:rsidR="000074E0" w:rsidRPr="00B7759B" w:rsidRDefault="000074E0" w:rsidP="00D62F43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Istruttore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186A5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D72BFA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 xml:space="preserve">1 </w:t>
            </w:r>
          </w:p>
          <w:p w14:paraId="22BEECF7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957CBA" w14:textId="77777777" w:rsidR="000074E0" w:rsidRPr="00EE5560" w:rsidRDefault="000074E0" w:rsidP="00D62F4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S</w:t>
            </w:r>
          </w:p>
        </w:tc>
      </w:tr>
      <w:tr w:rsidR="000074E0" w:rsidRPr="001804C4" w14:paraId="76DAAC09" w14:textId="4DF34CC4" w:rsidTr="000074E0">
        <w:trPr>
          <w:trHeight w:val="662"/>
        </w:trPr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3AA9A" w14:textId="77777777" w:rsidR="000074E0" w:rsidRPr="00B7759B" w:rsidRDefault="000074E0" w:rsidP="00D62F43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Tiene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A4AD64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R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9C87D4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1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13BA31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S</w:t>
            </w:r>
          </w:p>
        </w:tc>
      </w:tr>
      <w:tr w:rsidR="000074E0" w:rsidRPr="001804C4" w14:paraId="72935DCD" w14:textId="474DFE07" w:rsidTr="000074E0">
        <w:trPr>
          <w:trHeight w:val="662"/>
        </w:trPr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3E06C4FD" w14:textId="77777777" w:rsidR="000074E0" w:rsidRPr="000074E0" w:rsidRDefault="000074E0" w:rsidP="000074E0">
            <w:pPr>
              <w:ind w:left="0"/>
              <w:rPr>
                <w:b/>
                <w:bCs/>
                <w:sz w:val="24"/>
                <w:szCs w:val="24"/>
              </w:rPr>
            </w:pPr>
            <w:r w:rsidRPr="000074E0">
              <w:rPr>
                <w:b/>
                <w:bCs/>
                <w:sz w:val="24"/>
                <w:szCs w:val="24"/>
              </w:rPr>
              <w:t>Totale</w:t>
            </w:r>
          </w:p>
        </w:tc>
        <w:tc>
          <w:tcPr>
            <w:tcW w:w="297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FF128" w14:textId="77777777" w:rsidR="000074E0" w:rsidRPr="00EE5560" w:rsidRDefault="000074E0" w:rsidP="00D62F43">
            <w:pPr>
              <w:pStyle w:val="Paragrafoelenco"/>
              <w:ind w:left="360"/>
              <w:rPr>
                <w:b/>
                <w:bCs/>
                <w:sz w:val="24"/>
                <w:szCs w:val="24"/>
              </w:rPr>
            </w:pPr>
            <w:r w:rsidRPr="00EE5560">
              <w:rPr>
                <w:b/>
                <w:bCs/>
                <w:sz w:val="24"/>
                <w:szCs w:val="24"/>
              </w:rPr>
              <w:t>[1+(1+1+1)</w:t>
            </w:r>
            <w:r>
              <w:rPr>
                <w:b/>
                <w:bCs/>
                <w:sz w:val="24"/>
                <w:szCs w:val="24"/>
              </w:rPr>
              <w:t xml:space="preserve"> x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2]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x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30= 210</w:t>
            </w:r>
            <w:r w:rsidRPr="00EE5560">
              <w:rPr>
                <w:rFonts w:cs="Cambria"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a/mm</w:t>
            </w:r>
          </w:p>
        </w:tc>
      </w:tr>
    </w:tbl>
    <w:tbl>
      <w:tblPr>
        <w:tblpPr w:leftFromText="141" w:rightFromText="141" w:vertAnchor="text" w:horzAnchor="margin" w:tblpXSpec="right" w:tblpY="-4805"/>
        <w:tblW w:w="44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1"/>
        <w:gridCol w:w="1164"/>
        <w:gridCol w:w="992"/>
        <w:gridCol w:w="993"/>
      </w:tblGrid>
      <w:tr w:rsidR="000074E0" w:rsidRPr="001804C4" w14:paraId="6487CAAD" w14:textId="77777777" w:rsidTr="000074E0">
        <w:trPr>
          <w:trHeight w:val="633"/>
        </w:trPr>
        <w:tc>
          <w:tcPr>
            <w:tcW w:w="441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bookmarkEnd w:id="3"/>
          <w:p w14:paraId="0A9A825C" w14:textId="5F7AD6E0" w:rsidR="000074E0" w:rsidRPr="00B7759B" w:rsidRDefault="000074E0" w:rsidP="000074E0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Calcolo senza ridondanza</w:t>
            </w:r>
          </w:p>
        </w:tc>
      </w:tr>
      <w:tr w:rsidR="000074E0" w:rsidRPr="001804C4" w14:paraId="791A2F3B" w14:textId="77777777" w:rsidTr="000074E0">
        <w:trPr>
          <w:trHeight w:val="633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74516" w14:textId="77777777" w:rsidR="000074E0" w:rsidRPr="00B7759B" w:rsidRDefault="000074E0" w:rsidP="000074E0">
            <w:pPr>
              <w:ind w:left="0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Tabella</w:t>
            </w:r>
          </w:p>
        </w:tc>
        <w:tc>
          <w:tcPr>
            <w:tcW w:w="1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22899" w14:textId="77777777" w:rsidR="000074E0" w:rsidRPr="00EE5560" w:rsidRDefault="000074E0" w:rsidP="000074E0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Tipo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hideMark/>
          </w:tcPr>
          <w:p w14:paraId="41FC339F" w14:textId="77777777" w:rsidR="000074E0" w:rsidRPr="00EE5560" w:rsidRDefault="000074E0" w:rsidP="000074E0">
            <w:pPr>
              <w:ind w:left="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Accessi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035543E4" w14:textId="77777777" w:rsidR="000074E0" w:rsidRPr="00B7759B" w:rsidRDefault="000074E0" w:rsidP="000074E0">
            <w:pPr>
              <w:ind w:left="0"/>
              <w:jc w:val="center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Tipo accessi</w:t>
            </w:r>
          </w:p>
        </w:tc>
      </w:tr>
      <w:tr w:rsidR="000074E0" w:rsidRPr="001804C4" w14:paraId="3D3802EF" w14:textId="77777777" w:rsidTr="000074E0">
        <w:trPr>
          <w:trHeight w:val="1206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2ED7B" w14:textId="77777777" w:rsidR="000074E0" w:rsidRPr="00B7759B" w:rsidRDefault="000074E0" w:rsidP="000074E0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Corso</w:t>
            </w:r>
          </w:p>
        </w:tc>
        <w:tc>
          <w:tcPr>
            <w:tcW w:w="1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D92FA" w14:textId="77777777" w:rsidR="000074E0" w:rsidRPr="00EE5560" w:rsidRDefault="000074E0" w:rsidP="000074E0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EC4E12" w14:textId="77777777" w:rsidR="000074E0" w:rsidRPr="00EE5560" w:rsidRDefault="000074E0" w:rsidP="000074E0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7BECCB" w14:textId="77777777" w:rsidR="000074E0" w:rsidRPr="00EE5560" w:rsidRDefault="000074E0" w:rsidP="000074E0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S</w:t>
            </w:r>
          </w:p>
        </w:tc>
      </w:tr>
      <w:tr w:rsidR="000074E0" w:rsidRPr="001804C4" w14:paraId="6ED7D3EC" w14:textId="77777777" w:rsidTr="000074E0">
        <w:trPr>
          <w:trHeight w:val="1237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41707" w14:textId="77777777" w:rsidR="000074E0" w:rsidRPr="00B7759B" w:rsidRDefault="000074E0" w:rsidP="000074E0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Tiene</w:t>
            </w:r>
          </w:p>
        </w:tc>
        <w:tc>
          <w:tcPr>
            <w:tcW w:w="11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44A12" w14:textId="77777777" w:rsidR="000074E0" w:rsidRPr="00EE5560" w:rsidRDefault="000074E0" w:rsidP="000074E0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R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57A8F59" w14:textId="77777777" w:rsidR="000074E0" w:rsidRPr="00EE5560" w:rsidRDefault="000074E0" w:rsidP="000074E0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1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DA1801" w14:textId="77777777" w:rsidR="000074E0" w:rsidRPr="00EE5560" w:rsidRDefault="000074E0" w:rsidP="000074E0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S</w:t>
            </w:r>
          </w:p>
        </w:tc>
      </w:tr>
      <w:tr w:rsidR="000074E0" w:rsidRPr="001804C4" w14:paraId="0F745FA5" w14:textId="77777777" w:rsidTr="000074E0">
        <w:trPr>
          <w:trHeight w:val="662"/>
        </w:trPr>
        <w:tc>
          <w:tcPr>
            <w:tcW w:w="12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68EA04B6" w14:textId="77777777" w:rsidR="000074E0" w:rsidRPr="000074E0" w:rsidRDefault="000074E0" w:rsidP="000074E0">
            <w:pPr>
              <w:ind w:left="0"/>
              <w:rPr>
                <w:b/>
                <w:bCs/>
                <w:sz w:val="24"/>
                <w:szCs w:val="24"/>
              </w:rPr>
            </w:pPr>
            <w:r w:rsidRPr="000074E0">
              <w:rPr>
                <w:b/>
                <w:bCs/>
                <w:sz w:val="24"/>
                <w:szCs w:val="24"/>
              </w:rPr>
              <w:t>Totale</w:t>
            </w:r>
          </w:p>
        </w:tc>
        <w:tc>
          <w:tcPr>
            <w:tcW w:w="3149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39D3F" w14:textId="38FB6AC0" w:rsidR="000074E0" w:rsidRPr="00EE5560" w:rsidRDefault="000074E0" w:rsidP="000074E0">
            <w:pPr>
              <w:pStyle w:val="Paragrafoelenco"/>
              <w:ind w:left="360"/>
              <w:rPr>
                <w:b/>
                <w:bCs/>
                <w:sz w:val="24"/>
                <w:szCs w:val="24"/>
              </w:rPr>
            </w:pPr>
            <w:r w:rsidRPr="00EE5560">
              <w:rPr>
                <w:b/>
                <w:bCs/>
                <w:sz w:val="24"/>
                <w:szCs w:val="24"/>
              </w:rPr>
              <w:t>[(1+1)</w:t>
            </w:r>
            <w:r>
              <w:rPr>
                <w:b/>
                <w:bCs/>
                <w:sz w:val="24"/>
                <w:szCs w:val="24"/>
              </w:rPr>
              <w:t xml:space="preserve"> x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2]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x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30= 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>120</w:t>
            </w:r>
            <w:r w:rsidRPr="00EE5560">
              <w:rPr>
                <w:rFonts w:cs="Cambria"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a/mm</w:t>
            </w:r>
          </w:p>
        </w:tc>
      </w:tr>
    </w:tbl>
    <w:p w14:paraId="133370D1" w14:textId="77777777" w:rsidR="000074E0" w:rsidRDefault="000074E0" w:rsidP="000074E0">
      <w:pPr>
        <w:ind w:left="0"/>
        <w:rPr>
          <w:sz w:val="28"/>
          <w:szCs w:val="28"/>
        </w:rPr>
      </w:pPr>
    </w:p>
    <w:tbl>
      <w:tblPr>
        <w:tblpPr w:leftFromText="141" w:rightFromText="141" w:vertAnchor="text" w:horzAnchor="margin" w:tblpXSpec="right" w:tblpY="1148"/>
        <w:tblW w:w="44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03"/>
        <w:gridCol w:w="947"/>
        <w:gridCol w:w="1029"/>
        <w:gridCol w:w="1029"/>
      </w:tblGrid>
      <w:tr w:rsidR="00265653" w:rsidRPr="001804C4" w14:paraId="381D66C2" w14:textId="77777777" w:rsidTr="00265653">
        <w:trPr>
          <w:trHeight w:val="657"/>
        </w:trPr>
        <w:tc>
          <w:tcPr>
            <w:tcW w:w="4408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89087" w14:textId="42AEEB55" w:rsidR="00265653" w:rsidRPr="00B7759B" w:rsidRDefault="00265653" w:rsidP="00265653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Calcolo senza ridondanza</w:t>
            </w:r>
          </w:p>
        </w:tc>
      </w:tr>
      <w:tr w:rsidR="00265653" w:rsidRPr="001804C4" w14:paraId="6C40DAE4" w14:textId="77777777" w:rsidTr="00265653">
        <w:trPr>
          <w:trHeight w:val="657"/>
        </w:trPr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FBE08A" w14:textId="77777777" w:rsidR="00265653" w:rsidRPr="00B7759B" w:rsidRDefault="00265653" w:rsidP="00265653">
            <w:pPr>
              <w:ind w:left="0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Tabella</w:t>
            </w:r>
          </w:p>
        </w:tc>
        <w:tc>
          <w:tcPr>
            <w:tcW w:w="9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1F397" w14:textId="77777777" w:rsidR="00265653" w:rsidRPr="00EE5560" w:rsidRDefault="00265653" w:rsidP="00265653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Tipo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hideMark/>
          </w:tcPr>
          <w:p w14:paraId="764A9915" w14:textId="77777777" w:rsidR="00265653" w:rsidRPr="00EE5560" w:rsidRDefault="00265653" w:rsidP="00265653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Accessi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26DFA16F" w14:textId="77777777" w:rsidR="00265653" w:rsidRPr="00B7759B" w:rsidRDefault="00265653" w:rsidP="00265653">
            <w:pPr>
              <w:ind w:left="0"/>
              <w:jc w:val="center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Tipo accessi</w:t>
            </w:r>
          </w:p>
        </w:tc>
      </w:tr>
      <w:tr w:rsidR="00265653" w:rsidRPr="001804C4" w14:paraId="164642D6" w14:textId="77777777" w:rsidTr="00265653">
        <w:trPr>
          <w:trHeight w:val="475"/>
        </w:trPr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A462E" w14:textId="48148FE1" w:rsidR="00265653" w:rsidRPr="00B7759B" w:rsidRDefault="00265653" w:rsidP="00265653">
            <w:pPr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Istruttore</w:t>
            </w:r>
          </w:p>
        </w:tc>
        <w:tc>
          <w:tcPr>
            <w:tcW w:w="9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3152B" w14:textId="77777777" w:rsidR="00265653" w:rsidRPr="00EE5560" w:rsidRDefault="00265653" w:rsidP="0026565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50173E" w14:textId="77777777" w:rsidR="00265653" w:rsidRPr="00EE5560" w:rsidRDefault="00265653" w:rsidP="0026565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9892D8" w14:textId="26E8ED74" w:rsidR="00265653" w:rsidRPr="00EE5560" w:rsidRDefault="00265653" w:rsidP="0026565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265653" w:rsidRPr="001804C4" w14:paraId="56ABD20C" w14:textId="77777777" w:rsidTr="00265653">
        <w:trPr>
          <w:trHeight w:val="475"/>
        </w:trPr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E68B2" w14:textId="4FAB0535" w:rsidR="00265653" w:rsidRPr="00B7759B" w:rsidRDefault="00265653" w:rsidP="00265653">
            <w:pPr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Tiene</w:t>
            </w:r>
          </w:p>
        </w:tc>
        <w:tc>
          <w:tcPr>
            <w:tcW w:w="9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33493" w14:textId="5A852B88" w:rsidR="00265653" w:rsidRPr="00EE5560" w:rsidRDefault="00265653" w:rsidP="00265653">
            <w:pPr>
              <w:pStyle w:val="Paragrafoelenc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B4E949" w14:textId="41E3E7A8" w:rsidR="00265653" w:rsidRPr="00EE5560" w:rsidRDefault="00265653" w:rsidP="0026565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665A88" w14:textId="5F3AFD68" w:rsidR="00265653" w:rsidRPr="00EE5560" w:rsidRDefault="00265653" w:rsidP="0026565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265653" w:rsidRPr="001804C4" w14:paraId="1B8D7091" w14:textId="77777777" w:rsidTr="00265653">
        <w:trPr>
          <w:trHeight w:val="687"/>
        </w:trPr>
        <w:tc>
          <w:tcPr>
            <w:tcW w:w="14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207EC178" w14:textId="77777777" w:rsidR="00265653" w:rsidRPr="000074E0" w:rsidRDefault="00265653" w:rsidP="00265653">
            <w:pPr>
              <w:ind w:left="0"/>
              <w:rPr>
                <w:b/>
                <w:bCs/>
                <w:sz w:val="24"/>
                <w:szCs w:val="24"/>
              </w:rPr>
            </w:pPr>
            <w:r w:rsidRPr="000074E0">
              <w:rPr>
                <w:b/>
                <w:bCs/>
                <w:sz w:val="24"/>
                <w:szCs w:val="24"/>
              </w:rPr>
              <w:t>Totale</w:t>
            </w:r>
          </w:p>
        </w:tc>
        <w:tc>
          <w:tcPr>
            <w:tcW w:w="300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0D523" w14:textId="450735AC" w:rsidR="00265653" w:rsidRPr="00EE5560" w:rsidRDefault="00265653" w:rsidP="00265653">
            <w:pPr>
              <w:pStyle w:val="Paragrafoelenco"/>
              <w:ind w:left="360"/>
              <w:rPr>
                <w:b/>
                <w:bCs/>
                <w:sz w:val="24"/>
                <w:szCs w:val="24"/>
              </w:rPr>
            </w:pPr>
            <w:r w:rsidRPr="00EE5560">
              <w:rPr>
                <w:b/>
                <w:bCs/>
                <w:sz w:val="24"/>
                <w:szCs w:val="24"/>
              </w:rPr>
              <w:t>(1+1</w:t>
            </w:r>
            <w:r>
              <w:rPr>
                <w:b/>
                <w:bCs/>
                <w:sz w:val="24"/>
                <w:szCs w:val="24"/>
              </w:rPr>
              <w:t>)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x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1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0= 20</w:t>
            </w:r>
            <w:r w:rsidRPr="00EE5560">
              <w:rPr>
                <w:rFonts w:cs="Cambria"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a/mm</w:t>
            </w:r>
          </w:p>
        </w:tc>
      </w:tr>
    </w:tbl>
    <w:p w14:paraId="033EC790" w14:textId="65806C7D" w:rsidR="00CB73D0" w:rsidRDefault="00CB73D0" w:rsidP="000074E0">
      <w:pPr>
        <w:ind w:left="0"/>
        <w:rPr>
          <w:b/>
          <w:bCs/>
          <w:sz w:val="28"/>
          <w:szCs w:val="28"/>
        </w:rPr>
      </w:pPr>
      <w:r w:rsidRPr="000074E0">
        <w:rPr>
          <w:b/>
          <w:bCs/>
          <w:sz w:val="28"/>
          <w:szCs w:val="28"/>
        </w:rPr>
        <w:t>Operazione 8</w:t>
      </w:r>
    </w:p>
    <w:p w14:paraId="5E824534" w14:textId="77777777" w:rsidR="000074E0" w:rsidRPr="00B7759B" w:rsidRDefault="000074E0" w:rsidP="000074E0">
      <w:pPr>
        <w:pStyle w:val="Paragrafoelenco"/>
        <w:ind w:left="360"/>
        <w:rPr>
          <w:sz w:val="32"/>
          <w:szCs w:val="32"/>
        </w:rPr>
      </w:pPr>
      <w:r w:rsidRPr="00CB73D0">
        <w:rPr>
          <w:rFonts w:ascii="Cambria" w:hAnsi="Cambria" w:cs="Cambria"/>
          <w:color w:val="FFFFFF"/>
          <w:kern w:val="0"/>
          <w:sz w:val="32"/>
          <w:szCs w:val="32"/>
        </w:rPr>
        <w:t>Calcolo</w:t>
      </w:r>
    </w:p>
    <w:tbl>
      <w:tblPr>
        <w:tblW w:w="4408" w:type="dxa"/>
        <w:tblInd w:w="-1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60"/>
        <w:gridCol w:w="790"/>
        <w:gridCol w:w="1029"/>
        <w:gridCol w:w="1029"/>
      </w:tblGrid>
      <w:tr w:rsidR="000074E0" w:rsidRPr="001804C4" w14:paraId="5FC646C2" w14:textId="77777777" w:rsidTr="00265653">
        <w:trPr>
          <w:trHeight w:val="657"/>
        </w:trPr>
        <w:tc>
          <w:tcPr>
            <w:tcW w:w="4408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5C012" w14:textId="77777777" w:rsidR="000074E0" w:rsidRPr="00B7759B" w:rsidRDefault="000074E0" w:rsidP="00D62F43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Calcolo con ridondanza</w:t>
            </w:r>
          </w:p>
        </w:tc>
      </w:tr>
      <w:tr w:rsidR="000074E0" w:rsidRPr="001804C4" w14:paraId="7D005852" w14:textId="77777777" w:rsidTr="00265653">
        <w:trPr>
          <w:trHeight w:val="657"/>
        </w:trPr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5609C" w14:textId="315BB1BD" w:rsidR="000074E0" w:rsidRPr="00B7759B" w:rsidRDefault="000074E0" w:rsidP="00D62F43">
            <w:pPr>
              <w:ind w:left="0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Tabella</w:t>
            </w:r>
          </w:p>
        </w:tc>
        <w:tc>
          <w:tcPr>
            <w:tcW w:w="7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81C3D" w14:textId="77777777" w:rsidR="000074E0" w:rsidRPr="00EE5560" w:rsidRDefault="000074E0" w:rsidP="00D62F43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Tipo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hideMark/>
          </w:tcPr>
          <w:p w14:paraId="2950024A" w14:textId="77777777" w:rsidR="000074E0" w:rsidRPr="00EE5560" w:rsidRDefault="000074E0" w:rsidP="00D62F43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Accessi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7D749836" w14:textId="77777777" w:rsidR="000074E0" w:rsidRPr="00B7759B" w:rsidRDefault="000074E0" w:rsidP="00D62F43">
            <w:pPr>
              <w:ind w:left="0"/>
              <w:jc w:val="center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Tipo accessi</w:t>
            </w:r>
          </w:p>
        </w:tc>
      </w:tr>
      <w:tr w:rsidR="000074E0" w:rsidRPr="001804C4" w14:paraId="0A944F8F" w14:textId="77777777" w:rsidTr="00265653">
        <w:trPr>
          <w:trHeight w:val="1032"/>
        </w:trPr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93E66" w14:textId="24F2C54D" w:rsidR="000074E0" w:rsidRPr="00B7759B" w:rsidRDefault="00265653" w:rsidP="00D62F43">
            <w:pPr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Istruttore</w:t>
            </w:r>
          </w:p>
        </w:tc>
        <w:tc>
          <w:tcPr>
            <w:tcW w:w="7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B853A" w14:textId="77777777" w:rsidR="000074E0" w:rsidRPr="00EE5560" w:rsidRDefault="000074E0" w:rsidP="00D62F43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62E86D" w14:textId="77777777" w:rsidR="000074E0" w:rsidRPr="00EE5560" w:rsidRDefault="000074E0" w:rsidP="00D62F4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1</w:t>
            </w:r>
          </w:p>
        </w:tc>
        <w:tc>
          <w:tcPr>
            <w:tcW w:w="10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7B55B9" w14:textId="466ACB20" w:rsidR="000074E0" w:rsidRPr="00EE5560" w:rsidRDefault="00265653" w:rsidP="00D62F43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0074E0" w:rsidRPr="001804C4" w14:paraId="38714774" w14:textId="77777777" w:rsidTr="00265653">
        <w:trPr>
          <w:trHeight w:val="820"/>
        </w:trPr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6DE33202" w14:textId="77777777" w:rsidR="000074E0" w:rsidRPr="000074E0" w:rsidRDefault="000074E0" w:rsidP="00D62F43">
            <w:pPr>
              <w:ind w:left="0"/>
              <w:rPr>
                <w:b/>
                <w:bCs/>
                <w:sz w:val="24"/>
                <w:szCs w:val="24"/>
              </w:rPr>
            </w:pPr>
            <w:r w:rsidRPr="000074E0">
              <w:rPr>
                <w:b/>
                <w:bCs/>
                <w:sz w:val="24"/>
                <w:szCs w:val="24"/>
              </w:rPr>
              <w:t>Totale</w:t>
            </w:r>
          </w:p>
        </w:tc>
        <w:tc>
          <w:tcPr>
            <w:tcW w:w="284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26F36" w14:textId="64926BA2" w:rsidR="000074E0" w:rsidRPr="00EE5560" w:rsidRDefault="000074E0" w:rsidP="00D62F43">
            <w:pPr>
              <w:pStyle w:val="Paragrafoelenco"/>
              <w:ind w:left="360"/>
              <w:rPr>
                <w:b/>
                <w:bCs/>
                <w:sz w:val="24"/>
                <w:szCs w:val="24"/>
              </w:rPr>
            </w:pPr>
            <w:r w:rsidRPr="00EE5560"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x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</w:t>
            </w:r>
            <w:r w:rsidR="00265653">
              <w:rPr>
                <w:rFonts w:cs="Cambria"/>
                <w:b/>
                <w:bCs/>
                <w:kern w:val="0"/>
                <w:sz w:val="24"/>
                <w:szCs w:val="24"/>
              </w:rPr>
              <w:t>1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0= 10</w:t>
            </w:r>
            <w:r w:rsidRPr="00EE5560">
              <w:rPr>
                <w:rFonts w:cs="Cambria"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a/mm</w:t>
            </w:r>
          </w:p>
        </w:tc>
      </w:tr>
    </w:tbl>
    <w:p w14:paraId="0049F3EB" w14:textId="77777777" w:rsidR="00BE4693" w:rsidRDefault="00BE4693" w:rsidP="00265653">
      <w:pPr>
        <w:ind w:left="0"/>
        <w:rPr>
          <w:b/>
          <w:bCs/>
          <w:sz w:val="28"/>
          <w:szCs w:val="28"/>
        </w:rPr>
      </w:pPr>
    </w:p>
    <w:p w14:paraId="3ADAA73D" w14:textId="3AD7B510" w:rsidR="00CB73D0" w:rsidRPr="00265653" w:rsidRDefault="00CB73D0" w:rsidP="00265653">
      <w:pPr>
        <w:ind w:left="0"/>
        <w:rPr>
          <w:b/>
          <w:bCs/>
          <w:sz w:val="28"/>
          <w:szCs w:val="28"/>
        </w:rPr>
      </w:pPr>
      <w:r w:rsidRPr="00265653">
        <w:rPr>
          <w:b/>
          <w:bCs/>
          <w:sz w:val="28"/>
          <w:szCs w:val="28"/>
        </w:rPr>
        <w:t>Operazione 15</w:t>
      </w:r>
    </w:p>
    <w:tbl>
      <w:tblPr>
        <w:tblpPr w:leftFromText="141" w:rightFromText="141" w:vertAnchor="text" w:horzAnchor="margin" w:tblpY="407"/>
        <w:tblW w:w="45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3"/>
        <w:gridCol w:w="851"/>
        <w:gridCol w:w="835"/>
        <w:gridCol w:w="992"/>
      </w:tblGrid>
      <w:tr w:rsidR="00FF100E" w:rsidRPr="001804C4" w14:paraId="7638361E" w14:textId="77777777" w:rsidTr="00FF100E">
        <w:trPr>
          <w:trHeight w:val="633"/>
        </w:trPr>
        <w:tc>
          <w:tcPr>
            <w:tcW w:w="4521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C1D98" w14:textId="77777777" w:rsidR="00FF100E" w:rsidRPr="00B7759B" w:rsidRDefault="00FF100E" w:rsidP="00FF100E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Calcolo con ridondanza</w:t>
            </w:r>
          </w:p>
        </w:tc>
      </w:tr>
      <w:tr w:rsidR="00FF100E" w:rsidRPr="001804C4" w14:paraId="7F0C4D1A" w14:textId="77777777" w:rsidTr="00FF100E">
        <w:trPr>
          <w:trHeight w:val="633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11E4C" w14:textId="77777777" w:rsidR="00FF100E" w:rsidRPr="00B7759B" w:rsidRDefault="00FF100E" w:rsidP="00FF100E">
            <w:pPr>
              <w:ind w:left="0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Tabella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43E20" w14:textId="77777777" w:rsidR="00FF100E" w:rsidRPr="00EE5560" w:rsidRDefault="00FF100E" w:rsidP="00FF100E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Tipo</w:t>
            </w:r>
          </w:p>
        </w:tc>
        <w:tc>
          <w:tcPr>
            <w:tcW w:w="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hideMark/>
          </w:tcPr>
          <w:p w14:paraId="77801668" w14:textId="77777777" w:rsidR="00FF100E" w:rsidRPr="00EE5560" w:rsidRDefault="00FF100E" w:rsidP="00FF100E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Accessi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07E88A3F" w14:textId="77777777" w:rsidR="00FF100E" w:rsidRPr="00B7759B" w:rsidRDefault="00FF100E" w:rsidP="00FF100E">
            <w:pPr>
              <w:ind w:left="0"/>
              <w:jc w:val="center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Tipo accessi</w:t>
            </w:r>
          </w:p>
        </w:tc>
      </w:tr>
      <w:tr w:rsidR="00FF100E" w:rsidRPr="001804C4" w14:paraId="638EEAC1" w14:textId="77777777" w:rsidTr="00FF100E">
        <w:trPr>
          <w:trHeight w:val="1008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6E3D2" w14:textId="77777777" w:rsidR="00FF100E" w:rsidRPr="00B7759B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Scheda Allenamento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EAF0E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DE75AA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4E2D5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FF100E" w:rsidRPr="001804C4" w14:paraId="606B4546" w14:textId="77777777" w:rsidTr="00FF100E">
        <w:trPr>
          <w:trHeight w:val="822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0E519" w14:textId="77777777" w:rsidR="00FF100E" w:rsidRPr="00B7759B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Realizza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1DB00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6B96FE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38C8231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FF100E" w:rsidRPr="001804C4" w14:paraId="507C5C20" w14:textId="77777777" w:rsidTr="00FF100E">
        <w:trPr>
          <w:trHeight w:val="818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D8678" w14:textId="77777777" w:rsidR="00FF100E" w:rsidRPr="00B7759B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Istruttore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C5C9F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EA0DFC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0</w:t>
            </w:r>
            <w:r w:rsidRPr="00EE5560">
              <w:rPr>
                <w:i/>
                <w:iCs/>
                <w:sz w:val="24"/>
                <w:szCs w:val="24"/>
              </w:rPr>
              <w:t xml:space="preserve"> </w:t>
            </w:r>
          </w:p>
          <w:p w14:paraId="75276EA9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CD3BD0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FF100E" w:rsidRPr="001804C4" w14:paraId="3BDB77EB" w14:textId="77777777" w:rsidTr="00FF100E">
        <w:trPr>
          <w:trHeight w:val="819"/>
        </w:trPr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4DE70EFE" w14:textId="77777777" w:rsidR="00FF100E" w:rsidRPr="000074E0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 w:rsidRPr="000074E0">
              <w:rPr>
                <w:b/>
                <w:bCs/>
                <w:sz w:val="24"/>
                <w:szCs w:val="24"/>
              </w:rPr>
              <w:t>Totale</w:t>
            </w:r>
          </w:p>
        </w:tc>
        <w:tc>
          <w:tcPr>
            <w:tcW w:w="267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F82C" w14:textId="77777777" w:rsidR="00FF100E" w:rsidRPr="00EE5560" w:rsidRDefault="00FF100E" w:rsidP="00FF100E">
            <w:pPr>
              <w:pStyle w:val="Paragrafoelenco"/>
              <w:ind w:left="360"/>
              <w:rPr>
                <w:b/>
                <w:bCs/>
                <w:sz w:val="24"/>
                <w:szCs w:val="24"/>
              </w:rPr>
            </w:pPr>
            <w:r w:rsidRPr="00EE5560">
              <w:rPr>
                <w:b/>
                <w:bCs/>
                <w:sz w:val="24"/>
                <w:szCs w:val="24"/>
              </w:rPr>
              <w:t>(</w:t>
            </w:r>
            <w:r>
              <w:rPr>
                <w:b/>
                <w:bCs/>
                <w:sz w:val="24"/>
                <w:szCs w:val="24"/>
              </w:rPr>
              <w:t>5</w:t>
            </w:r>
            <w:r w:rsidRPr="00EE5560">
              <w:rPr>
                <w:b/>
                <w:bCs/>
                <w:sz w:val="24"/>
                <w:szCs w:val="24"/>
              </w:rPr>
              <w:t>+</w:t>
            </w:r>
            <w:r>
              <w:rPr>
                <w:b/>
                <w:bCs/>
                <w:sz w:val="24"/>
                <w:szCs w:val="24"/>
              </w:rPr>
              <w:t>5</w:t>
            </w:r>
            <w:r w:rsidRPr="00EE5560">
              <w:rPr>
                <w:b/>
                <w:bCs/>
                <w:sz w:val="24"/>
                <w:szCs w:val="24"/>
              </w:rPr>
              <w:t>+</w:t>
            </w:r>
            <w:r>
              <w:rPr>
                <w:b/>
                <w:bCs/>
                <w:sz w:val="24"/>
                <w:szCs w:val="24"/>
              </w:rPr>
              <w:t>10</w:t>
            </w:r>
            <w:r w:rsidRPr="00EE5560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x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2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= 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>40</w:t>
            </w:r>
            <w:r w:rsidRPr="00EE5560">
              <w:rPr>
                <w:rFonts w:cs="Cambria"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a/mm</w:t>
            </w:r>
          </w:p>
        </w:tc>
      </w:tr>
    </w:tbl>
    <w:p w14:paraId="2F8254D7" w14:textId="3F0851CF" w:rsidR="00FF100E" w:rsidRPr="00265653" w:rsidRDefault="00FF100E" w:rsidP="00CB73D0">
      <w:pPr>
        <w:pStyle w:val="Paragrafoelenco"/>
        <w:ind w:left="360"/>
        <w:rPr>
          <w:sz w:val="24"/>
          <w:szCs w:val="24"/>
        </w:rPr>
      </w:pPr>
    </w:p>
    <w:tbl>
      <w:tblPr>
        <w:tblpPr w:leftFromText="141" w:rightFromText="141" w:vertAnchor="text" w:horzAnchor="page" w:tblpX="6397" w:tblpY="-45"/>
        <w:tblW w:w="470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28"/>
        <w:gridCol w:w="896"/>
        <w:gridCol w:w="992"/>
        <w:gridCol w:w="993"/>
      </w:tblGrid>
      <w:tr w:rsidR="00FF100E" w:rsidRPr="001804C4" w14:paraId="46E0E973" w14:textId="77777777" w:rsidTr="00FF100E">
        <w:trPr>
          <w:trHeight w:val="633"/>
        </w:trPr>
        <w:tc>
          <w:tcPr>
            <w:tcW w:w="4709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C50B5" w14:textId="77777777" w:rsidR="00FF100E" w:rsidRPr="00B7759B" w:rsidRDefault="00FF100E" w:rsidP="00FF100E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Calcolo senza ridondanza</w:t>
            </w:r>
          </w:p>
        </w:tc>
      </w:tr>
      <w:tr w:rsidR="00FF100E" w:rsidRPr="001804C4" w14:paraId="08B237BC" w14:textId="77777777" w:rsidTr="00FF100E">
        <w:trPr>
          <w:trHeight w:val="633"/>
        </w:trPr>
        <w:tc>
          <w:tcPr>
            <w:tcW w:w="1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8B55F" w14:textId="77777777" w:rsidR="00FF100E" w:rsidRPr="00B7759B" w:rsidRDefault="00FF100E" w:rsidP="00FF100E">
            <w:pPr>
              <w:ind w:left="0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Tabella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2DA1F" w14:textId="77777777" w:rsidR="00FF100E" w:rsidRPr="00EE5560" w:rsidRDefault="00FF100E" w:rsidP="00FF100E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Tipo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hideMark/>
          </w:tcPr>
          <w:p w14:paraId="0976C496" w14:textId="77777777" w:rsidR="00FF100E" w:rsidRPr="00EE5560" w:rsidRDefault="00FF100E" w:rsidP="00FF100E">
            <w:pPr>
              <w:ind w:left="0"/>
              <w:jc w:val="center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Accessi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2C606292" w14:textId="77777777" w:rsidR="00FF100E" w:rsidRPr="00B7759B" w:rsidRDefault="00FF100E" w:rsidP="00FF100E">
            <w:pPr>
              <w:ind w:left="0"/>
              <w:jc w:val="center"/>
              <w:rPr>
                <w:sz w:val="24"/>
                <w:szCs w:val="24"/>
              </w:rPr>
            </w:pPr>
            <w:r w:rsidRPr="00B7759B">
              <w:rPr>
                <w:sz w:val="24"/>
                <w:szCs w:val="24"/>
              </w:rPr>
              <w:t>Tipo accessi</w:t>
            </w:r>
          </w:p>
        </w:tc>
      </w:tr>
      <w:tr w:rsidR="00FF100E" w:rsidRPr="001804C4" w14:paraId="2F56FA92" w14:textId="77777777" w:rsidTr="00FF100E">
        <w:trPr>
          <w:trHeight w:val="458"/>
        </w:trPr>
        <w:tc>
          <w:tcPr>
            <w:tcW w:w="1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0DFB8" w14:textId="44C1A819" w:rsidR="00FF100E" w:rsidRPr="00B7759B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Scheda Allenamento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36710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75CD1E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4ADEEE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FF100E" w:rsidRPr="001804C4" w14:paraId="5B002EE3" w14:textId="77777777" w:rsidTr="00FF100E">
        <w:trPr>
          <w:trHeight w:val="662"/>
        </w:trPr>
        <w:tc>
          <w:tcPr>
            <w:tcW w:w="1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79007" w14:textId="77777777" w:rsidR="00FF100E" w:rsidRPr="00B7759B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Realizza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D1FFB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80A5F2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6AEC84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 w:rsidRPr="00EE5560"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FF100E" w:rsidRPr="001804C4" w14:paraId="53AC86A9" w14:textId="77777777" w:rsidTr="00FF100E">
        <w:trPr>
          <w:trHeight w:val="633"/>
        </w:trPr>
        <w:tc>
          <w:tcPr>
            <w:tcW w:w="1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39761" w14:textId="77777777" w:rsidR="00FF100E" w:rsidRPr="00B7759B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Istruttore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337B5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9D01EF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  <w:p w14:paraId="415FE5DF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0270C2" w14:textId="77777777" w:rsidR="00FF100E" w:rsidRPr="00EE5560" w:rsidRDefault="00FF100E" w:rsidP="00FF100E">
            <w:pPr>
              <w:pStyle w:val="Paragrafoelenco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L</w:t>
            </w:r>
          </w:p>
        </w:tc>
      </w:tr>
      <w:tr w:rsidR="00FF100E" w:rsidRPr="001804C4" w14:paraId="2B90A008" w14:textId="77777777" w:rsidTr="00FF100E">
        <w:trPr>
          <w:trHeight w:val="662"/>
        </w:trPr>
        <w:tc>
          <w:tcPr>
            <w:tcW w:w="1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6E67A" w14:textId="77777777" w:rsidR="00FF100E" w:rsidRPr="00B7759B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 w:rsidRPr="00B7759B">
              <w:rPr>
                <w:b/>
                <w:bCs/>
                <w:sz w:val="24"/>
                <w:szCs w:val="24"/>
              </w:rPr>
              <w:t>Tiene</w:t>
            </w:r>
          </w:p>
        </w:tc>
        <w:tc>
          <w:tcPr>
            <w:tcW w:w="8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B48B12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 w:rsidRPr="00EE5560">
              <w:rPr>
                <w:sz w:val="24"/>
                <w:szCs w:val="24"/>
              </w:rPr>
              <w:t>R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480695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316230" w14:textId="77777777" w:rsidR="00FF100E" w:rsidRPr="00EE5560" w:rsidRDefault="00FF100E" w:rsidP="00FF100E">
            <w:pPr>
              <w:pStyle w:val="Paragrafoelenc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</w:p>
        </w:tc>
      </w:tr>
      <w:tr w:rsidR="00FF100E" w:rsidRPr="001804C4" w14:paraId="57C6FFCB" w14:textId="77777777" w:rsidTr="00FF100E">
        <w:trPr>
          <w:trHeight w:val="620"/>
        </w:trPr>
        <w:tc>
          <w:tcPr>
            <w:tcW w:w="18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</w:tcPr>
          <w:p w14:paraId="66582F84" w14:textId="77777777" w:rsidR="00FF100E" w:rsidRPr="000074E0" w:rsidRDefault="00FF100E" w:rsidP="00FF100E">
            <w:pPr>
              <w:ind w:left="0"/>
              <w:rPr>
                <w:b/>
                <w:bCs/>
                <w:sz w:val="24"/>
                <w:szCs w:val="24"/>
              </w:rPr>
            </w:pPr>
            <w:r w:rsidRPr="000074E0">
              <w:rPr>
                <w:b/>
                <w:bCs/>
                <w:sz w:val="24"/>
                <w:szCs w:val="24"/>
              </w:rPr>
              <w:t>Totale</w:t>
            </w:r>
          </w:p>
        </w:tc>
        <w:tc>
          <w:tcPr>
            <w:tcW w:w="288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3C846" w14:textId="77777777" w:rsidR="00FF100E" w:rsidRPr="00EE5560" w:rsidRDefault="00FF100E" w:rsidP="00FF100E">
            <w:pPr>
              <w:pStyle w:val="Paragrafoelenco"/>
              <w:ind w:left="360"/>
              <w:rPr>
                <w:b/>
                <w:bCs/>
                <w:sz w:val="24"/>
                <w:szCs w:val="24"/>
              </w:rPr>
            </w:pPr>
            <w:r w:rsidRPr="00EE5560">
              <w:rPr>
                <w:b/>
                <w:bCs/>
                <w:sz w:val="24"/>
                <w:szCs w:val="24"/>
              </w:rPr>
              <w:t>(</w:t>
            </w:r>
            <w:r>
              <w:rPr>
                <w:b/>
                <w:bCs/>
                <w:sz w:val="24"/>
                <w:szCs w:val="24"/>
              </w:rPr>
              <w:t>5</w:t>
            </w:r>
            <w:r w:rsidRPr="00EE5560">
              <w:rPr>
                <w:b/>
                <w:bCs/>
                <w:sz w:val="24"/>
                <w:szCs w:val="24"/>
              </w:rPr>
              <w:t>+</w:t>
            </w:r>
            <w:r>
              <w:rPr>
                <w:b/>
                <w:bCs/>
                <w:sz w:val="24"/>
                <w:szCs w:val="24"/>
              </w:rPr>
              <w:t>5</w:t>
            </w:r>
            <w:r w:rsidRPr="00EE5560">
              <w:rPr>
                <w:b/>
                <w:bCs/>
                <w:sz w:val="24"/>
                <w:szCs w:val="24"/>
              </w:rPr>
              <w:t>+</w:t>
            </w:r>
            <w:r>
              <w:rPr>
                <w:b/>
                <w:bCs/>
                <w:sz w:val="24"/>
                <w:szCs w:val="24"/>
              </w:rPr>
              <w:t>10+20</w:t>
            </w:r>
            <w:r w:rsidRPr="00EE5560">
              <w:rPr>
                <w:b/>
                <w:bCs/>
                <w:sz w:val="24"/>
                <w:szCs w:val="24"/>
              </w:rPr>
              <w:t>)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x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 2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= </w:t>
            </w:r>
            <w:r>
              <w:rPr>
                <w:rFonts w:cs="Cambria"/>
                <w:b/>
                <w:bCs/>
                <w:kern w:val="0"/>
                <w:sz w:val="24"/>
                <w:szCs w:val="24"/>
              </w:rPr>
              <w:t xml:space="preserve">80 </w:t>
            </w:r>
            <w:r w:rsidRPr="00EE5560">
              <w:rPr>
                <w:rFonts w:cs="Cambria"/>
                <w:b/>
                <w:bCs/>
                <w:kern w:val="0"/>
                <w:sz w:val="24"/>
                <w:szCs w:val="24"/>
              </w:rPr>
              <w:t>a/mm</w:t>
            </w:r>
          </w:p>
        </w:tc>
      </w:tr>
    </w:tbl>
    <w:p w14:paraId="7EA00678" w14:textId="57667E26" w:rsidR="00CB73D0" w:rsidRDefault="00CB73D0" w:rsidP="00FF100E">
      <w:pPr>
        <w:ind w:left="0"/>
        <w:rPr>
          <w:sz w:val="28"/>
          <w:szCs w:val="28"/>
        </w:rPr>
      </w:pPr>
    </w:p>
    <w:p w14:paraId="4ECBF5A6" w14:textId="539C5279" w:rsidR="00FF100E" w:rsidRPr="00FF100E" w:rsidRDefault="00424DEA" w:rsidP="00FF100E">
      <w:pPr>
        <w:ind w:left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E01C2" wp14:editId="66C984CE">
                <wp:simplePos x="0" y="0"/>
                <wp:positionH relativeFrom="column">
                  <wp:posOffset>2727960</wp:posOffset>
                </wp:positionH>
                <wp:positionV relativeFrom="margin">
                  <wp:posOffset>4360545</wp:posOffset>
                </wp:positionV>
                <wp:extent cx="7620" cy="1935480"/>
                <wp:effectExtent l="0" t="0" r="30480" b="26670"/>
                <wp:wrapNone/>
                <wp:docPr id="1228241712" name="Connettore dirit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3548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BC8D3" id="Connettore dirit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214.8pt,343.35pt" to="215.4pt,4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" strokecolor="black [3200]" strokeweight="1.5pt">
                <v:stroke dashstyle="dash"/>
                <w10:wrap anchory="margin"/>
              </v:line>
            </w:pict>
          </mc:Fallback>
        </mc:AlternateContent>
      </w:r>
    </w:p>
    <w:p w14:paraId="4ED80102" w14:textId="1FA882D4" w:rsidR="00424DEA" w:rsidRPr="00FF100E" w:rsidRDefault="00CB73D0" w:rsidP="00424DEA">
      <w:pPr>
        <w:ind w:left="0"/>
        <w:rPr>
          <w:color w:val="C00000"/>
          <w:sz w:val="28"/>
          <w:szCs w:val="28"/>
        </w:rPr>
      </w:pPr>
      <w:r w:rsidRPr="00FF100E">
        <w:rPr>
          <w:rFonts w:cs="Cambria-Bold"/>
          <w:b/>
          <w:bCs/>
          <w:color w:val="C00000"/>
          <w:kern w:val="0"/>
          <w:sz w:val="28"/>
          <w:szCs w:val="28"/>
        </w:rPr>
        <w:t xml:space="preserve">Totale accessi con ridondanza   </w:t>
      </w:r>
      <w:r w:rsidR="00424DEA">
        <w:rPr>
          <w:rFonts w:cs="Cambria-Bold"/>
          <w:b/>
          <w:bCs/>
          <w:color w:val="C00000"/>
          <w:kern w:val="0"/>
          <w:sz w:val="28"/>
          <w:szCs w:val="28"/>
        </w:rPr>
        <w:t xml:space="preserve"> </w:t>
      </w:r>
      <w:r w:rsidR="00424DEA" w:rsidRPr="00FF100E">
        <w:rPr>
          <w:rFonts w:cs="Cambria-Bold"/>
          <w:b/>
          <w:bCs/>
          <w:color w:val="C00000"/>
          <w:kern w:val="0"/>
          <w:sz w:val="28"/>
          <w:szCs w:val="28"/>
        </w:rPr>
        <w:t>Totale accessi senza ridondanza</w:t>
      </w:r>
    </w:p>
    <w:p w14:paraId="5658388A" w14:textId="4FAB8AFC" w:rsidR="00CB73D0" w:rsidRPr="00FF100E" w:rsidRDefault="00CB73D0" w:rsidP="00E3133D">
      <w:pPr>
        <w:ind w:left="0"/>
        <w:rPr>
          <w:rFonts w:cs="Cambria-Bold"/>
          <w:b/>
          <w:bCs/>
          <w:color w:val="C00000"/>
          <w:kern w:val="0"/>
          <w:sz w:val="28"/>
          <w:szCs w:val="28"/>
        </w:rPr>
      </w:pPr>
      <w:r w:rsidRPr="00FF100E">
        <w:rPr>
          <w:rFonts w:cs="Cambria-Bold"/>
          <w:b/>
          <w:bCs/>
          <w:color w:val="C00000"/>
          <w:kern w:val="0"/>
          <w:sz w:val="28"/>
          <w:szCs w:val="28"/>
        </w:rPr>
        <w:t xml:space="preserve"> </w:t>
      </w:r>
    </w:p>
    <w:p w14:paraId="58E71D99" w14:textId="77777777" w:rsidR="00424DEA" w:rsidRPr="00FF100E" w:rsidRDefault="00E3133D" w:rsidP="00424DEA">
      <w:pPr>
        <w:pStyle w:val="Paragrafoelenco"/>
        <w:ind w:left="360"/>
        <w:rPr>
          <w:sz w:val="28"/>
          <w:szCs w:val="28"/>
        </w:rPr>
      </w:pPr>
      <w:r w:rsidRPr="00FF100E">
        <w:rPr>
          <w:rFonts w:cs="Cambria-Bold"/>
          <w:kern w:val="0"/>
          <w:sz w:val="28"/>
          <w:szCs w:val="28"/>
        </w:rPr>
        <w:t>210+10+40 =</w:t>
      </w:r>
      <w:r w:rsidR="00424DEA">
        <w:rPr>
          <w:rFonts w:cs="Cambria-Bold"/>
          <w:kern w:val="0"/>
          <w:sz w:val="28"/>
          <w:szCs w:val="28"/>
        </w:rPr>
        <w:t xml:space="preserve">                                                          </w:t>
      </w:r>
      <w:r w:rsidR="00424DEA" w:rsidRPr="00FF100E">
        <w:rPr>
          <w:sz w:val="28"/>
          <w:szCs w:val="28"/>
        </w:rPr>
        <w:t>120+20+80=</w:t>
      </w:r>
    </w:p>
    <w:p w14:paraId="70FAE9E1" w14:textId="77777777" w:rsidR="00424DEA" w:rsidRDefault="00424DEA" w:rsidP="00424DEA">
      <w:pPr>
        <w:pStyle w:val="Paragrafoelenco"/>
        <w:ind w:left="360"/>
        <w:rPr>
          <w:rFonts w:cs="Cambria-Bold"/>
          <w:kern w:val="0"/>
          <w:sz w:val="28"/>
          <w:szCs w:val="28"/>
        </w:rPr>
      </w:pPr>
      <w:r>
        <w:rPr>
          <w:rFonts w:cs="Cambria-Bold"/>
          <w:kern w:val="0"/>
          <w:sz w:val="28"/>
          <w:szCs w:val="28"/>
        </w:rPr>
        <w:t xml:space="preserve">                           </w:t>
      </w:r>
    </w:p>
    <w:p w14:paraId="3D0591C2" w14:textId="67A82C3E" w:rsidR="00424DEA" w:rsidRPr="00424DEA" w:rsidRDefault="00E3133D" w:rsidP="00424DEA">
      <w:pPr>
        <w:ind w:left="0"/>
        <w:rPr>
          <w:rFonts w:cs="Cambria-Bold"/>
          <w:kern w:val="0"/>
          <w:sz w:val="28"/>
          <w:szCs w:val="28"/>
        </w:rPr>
      </w:pPr>
      <w:r w:rsidRPr="00424DEA">
        <w:rPr>
          <w:rFonts w:cs="Cambria-Bold"/>
          <w:b/>
          <w:bCs/>
          <w:kern w:val="0"/>
          <w:sz w:val="28"/>
          <w:szCs w:val="28"/>
        </w:rPr>
        <w:t>260</w:t>
      </w:r>
      <w:r w:rsidRPr="00424DEA">
        <w:rPr>
          <w:rFonts w:cs="Cambria-Bold"/>
          <w:kern w:val="0"/>
          <w:sz w:val="28"/>
          <w:szCs w:val="28"/>
        </w:rPr>
        <w:t xml:space="preserve"> a/mm + </w:t>
      </w:r>
      <w:r w:rsidRPr="00424DEA">
        <w:rPr>
          <w:rFonts w:cs="Cambria-Bold"/>
          <w:b/>
          <w:bCs/>
          <w:kern w:val="0"/>
          <w:sz w:val="28"/>
          <w:szCs w:val="28"/>
        </w:rPr>
        <w:t>40 byte</w:t>
      </w:r>
      <w:r w:rsidR="00424DEA" w:rsidRPr="00424DEA">
        <w:rPr>
          <w:rFonts w:cs="Cambria-Bold"/>
          <w:kern w:val="0"/>
          <w:sz w:val="28"/>
          <w:szCs w:val="28"/>
        </w:rPr>
        <w:t xml:space="preserve">                                                </w:t>
      </w:r>
      <w:r w:rsidR="00424DEA">
        <w:rPr>
          <w:rFonts w:cs="Cambria-Bold"/>
          <w:kern w:val="0"/>
          <w:sz w:val="28"/>
          <w:szCs w:val="28"/>
        </w:rPr>
        <w:t xml:space="preserve">     </w:t>
      </w:r>
      <w:r w:rsidR="00424DEA" w:rsidRPr="00424DEA">
        <w:rPr>
          <w:rFonts w:cs="Cambria-Bold"/>
          <w:b/>
          <w:bCs/>
          <w:kern w:val="0"/>
          <w:sz w:val="28"/>
          <w:szCs w:val="28"/>
        </w:rPr>
        <w:t>220</w:t>
      </w:r>
      <w:r w:rsidR="00424DEA" w:rsidRPr="00424DEA">
        <w:rPr>
          <w:rFonts w:cs="Cambria-Bold"/>
          <w:kern w:val="0"/>
          <w:sz w:val="28"/>
          <w:szCs w:val="28"/>
        </w:rPr>
        <w:t xml:space="preserve"> a/mm </w:t>
      </w:r>
    </w:p>
    <w:p w14:paraId="7184E726" w14:textId="19B59905" w:rsidR="00CB73D0" w:rsidRPr="00FF100E" w:rsidRDefault="00CB73D0" w:rsidP="00E3133D">
      <w:pPr>
        <w:pStyle w:val="Paragrafoelenco"/>
        <w:ind w:left="360"/>
        <w:rPr>
          <w:rFonts w:cs="Cambria-Bold"/>
          <w:b/>
          <w:bCs/>
          <w:kern w:val="0"/>
          <w:sz w:val="28"/>
          <w:szCs w:val="28"/>
        </w:rPr>
      </w:pPr>
    </w:p>
    <w:p w14:paraId="75BF7325" w14:textId="77777777" w:rsidR="009D4930" w:rsidRDefault="009D4930" w:rsidP="00E3133D">
      <w:pPr>
        <w:ind w:left="0"/>
        <w:rPr>
          <w:sz w:val="32"/>
          <w:szCs w:val="32"/>
        </w:rPr>
      </w:pPr>
    </w:p>
    <w:p w14:paraId="4E16A52A" w14:textId="5D7960DF" w:rsidR="00083B45" w:rsidRDefault="00083B45" w:rsidP="00E3133D">
      <w:pPr>
        <w:ind w:left="0"/>
      </w:pPr>
      <w:r>
        <w:t>Dato il minor numero di accessi e lo spreco di spazio pari a 40 byte, è più efficiente scegliere di non mantenere il dato ridondante “numeroCorsi”.</w:t>
      </w:r>
    </w:p>
    <w:p w14:paraId="2DD3F091" w14:textId="0CFF1325" w:rsidR="00083B45" w:rsidRPr="00113E5F" w:rsidRDefault="00113E5F" w:rsidP="00113E5F">
      <w:pPr>
        <w:ind w:left="0"/>
        <w:jc w:val="center"/>
      </w:pPr>
      <w:r>
        <w:rPr>
          <w:rFonts w:ascii="Arial" w:hAnsi="Arial" w:cs="Arial"/>
          <w:b/>
          <w:bCs/>
          <w:noProof/>
          <w:color w:val="841100"/>
          <w:kern w:val="0"/>
          <w:sz w:val="32"/>
          <w:szCs w:val="32"/>
        </w:rPr>
        <w:drawing>
          <wp:inline distT="0" distB="0" distL="0" distR="0" wp14:anchorId="2B1E1137" wp14:editId="3B0D6C43">
            <wp:extent cx="2110740" cy="1402080"/>
            <wp:effectExtent l="0" t="0" r="3810" b="7620"/>
            <wp:docPr id="1576018253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18253" name="Immagine 1" descr="Immagine che contiene testo, schermata, Carattere, log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086" cy="14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AA57" w14:textId="77777777" w:rsidR="00083B45" w:rsidRDefault="00083B45" w:rsidP="009D4930">
      <w:pPr>
        <w:autoSpaceDE w:val="0"/>
        <w:autoSpaceDN w:val="0"/>
        <w:adjustRightInd w:val="0"/>
        <w:spacing w:after="0" w:line="240" w:lineRule="auto"/>
        <w:ind w:left="0" w:right="0"/>
        <w:rPr>
          <w:rFonts w:ascii="Arial" w:hAnsi="Arial" w:cs="Arial"/>
          <w:b/>
          <w:bCs/>
          <w:color w:val="841100"/>
          <w:kern w:val="0"/>
          <w:sz w:val="32"/>
          <w:szCs w:val="32"/>
        </w:rPr>
      </w:pPr>
    </w:p>
    <w:p w14:paraId="5AC0EE2A" w14:textId="36C0B3E2" w:rsidR="009D4930" w:rsidRPr="00113E5F" w:rsidRDefault="009D4930" w:rsidP="009D4930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841100"/>
          <w:kern w:val="0"/>
          <w:sz w:val="28"/>
          <w:szCs w:val="28"/>
        </w:rPr>
      </w:pPr>
      <w:r w:rsidRPr="00113E5F">
        <w:rPr>
          <w:rFonts w:cs="Arial"/>
          <w:b/>
          <w:bCs/>
          <w:color w:val="841100"/>
          <w:kern w:val="0"/>
          <w:sz w:val="28"/>
          <w:szCs w:val="28"/>
        </w:rPr>
        <w:t>Eliminazione delle gerarchie</w:t>
      </w:r>
    </w:p>
    <w:p w14:paraId="7622627D" w14:textId="294812B9" w:rsidR="009D4930" w:rsidRPr="00113E5F" w:rsidRDefault="009D4930" w:rsidP="00113E5F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color w:val="000000"/>
          <w:kern w:val="0"/>
          <w:sz w:val="28"/>
          <w:szCs w:val="28"/>
        </w:rPr>
      </w:pPr>
      <w:r w:rsidRPr="00113E5F">
        <w:rPr>
          <w:rFonts w:cs="Cambria"/>
          <w:color w:val="000000"/>
          <w:kern w:val="0"/>
          <w:sz w:val="28"/>
          <w:szCs w:val="28"/>
        </w:rPr>
        <w:t>Nello schema inizialmente elaborato, è presente la seguente specializzazione</w:t>
      </w:r>
      <w:r w:rsidR="00113E5F">
        <w:rPr>
          <w:rFonts w:cs="Cambria"/>
          <w:color w:val="000000"/>
          <w:kern w:val="0"/>
          <w:sz w:val="28"/>
          <w:szCs w:val="28"/>
        </w:rPr>
        <w:t xml:space="preserve"> </w:t>
      </w:r>
      <w:r w:rsidRPr="00113E5F">
        <w:rPr>
          <w:rFonts w:cs="Cambria"/>
          <w:color w:val="000000"/>
          <w:kern w:val="0"/>
          <w:sz w:val="28"/>
          <w:szCs w:val="28"/>
        </w:rPr>
        <w:t>dell’entità “Account”:</w:t>
      </w:r>
    </w:p>
    <w:p w14:paraId="1E5DCEE8" w14:textId="77777777" w:rsidR="009D4930" w:rsidRPr="00113E5F" w:rsidRDefault="009D4930" w:rsidP="009D4930">
      <w:pPr>
        <w:pStyle w:val="Paragrafoelenco"/>
        <w:ind w:left="360"/>
        <w:rPr>
          <w:rFonts w:cs="Cambria"/>
          <w:color w:val="000000"/>
          <w:kern w:val="0"/>
          <w:sz w:val="28"/>
          <w:szCs w:val="28"/>
        </w:rPr>
      </w:pPr>
    </w:p>
    <w:p w14:paraId="215DF1A0" w14:textId="22E0BB02" w:rsidR="009D4930" w:rsidRDefault="001A3860" w:rsidP="001A3860">
      <w:pPr>
        <w:pStyle w:val="Paragrafoelenco"/>
        <w:ind w:left="360"/>
        <w:jc w:val="center"/>
        <w:rPr>
          <w:rFonts w:cs="Cambria"/>
          <w:noProof/>
          <w:color w:val="000000"/>
          <w:kern w:val="0"/>
          <w:sz w:val="28"/>
          <w:szCs w:val="28"/>
        </w:rPr>
      </w:pPr>
      <w:r>
        <w:rPr>
          <w:rFonts w:cs="Cambria"/>
          <w:noProof/>
          <w:color w:val="000000"/>
          <w:kern w:val="0"/>
          <w:sz w:val="28"/>
          <w:szCs w:val="28"/>
        </w:rPr>
        <w:drawing>
          <wp:inline distT="0" distB="0" distL="0" distR="0" wp14:anchorId="03F55E67" wp14:editId="2BA344CA">
            <wp:extent cx="2969909" cy="2316480"/>
            <wp:effectExtent l="0" t="0" r="1905" b="7620"/>
            <wp:docPr id="916508298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08298" name="Immagine 3" descr="Immagine che contiene testo, schermata, cerchio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209" cy="23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E9EE" w14:textId="77777777" w:rsidR="001A3860" w:rsidRPr="001A3860" w:rsidRDefault="001A3860" w:rsidP="001A3860">
      <w:pPr>
        <w:pStyle w:val="Paragrafoelenco"/>
        <w:ind w:left="360"/>
        <w:jc w:val="center"/>
        <w:rPr>
          <w:rFonts w:cs="Cambria"/>
          <w:noProof/>
          <w:color w:val="000000"/>
          <w:kern w:val="0"/>
          <w:sz w:val="28"/>
          <w:szCs w:val="28"/>
        </w:rPr>
      </w:pPr>
    </w:p>
    <w:p w14:paraId="215F6DDF" w14:textId="0151A3BF" w:rsidR="009D4930" w:rsidRPr="00113E5F" w:rsidRDefault="009D4930" w:rsidP="009D4930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kern w:val="0"/>
          <w:sz w:val="28"/>
          <w:szCs w:val="28"/>
        </w:rPr>
      </w:pPr>
      <w:r w:rsidRPr="00113E5F">
        <w:rPr>
          <w:rFonts w:cs="Cambria"/>
          <w:kern w:val="0"/>
          <w:sz w:val="28"/>
          <w:szCs w:val="28"/>
        </w:rPr>
        <w:t>In questa fase di progettazione logica, è necessario individuare un metodo efficace di ristrutturazione che permetta l’eliminazione di questa gerarchia.</w:t>
      </w:r>
    </w:p>
    <w:p w14:paraId="2C91DFE1" w14:textId="77777777" w:rsidR="001A3860" w:rsidRDefault="001A3860" w:rsidP="009D4930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kern w:val="0"/>
          <w:sz w:val="28"/>
          <w:szCs w:val="28"/>
        </w:rPr>
      </w:pPr>
    </w:p>
    <w:p w14:paraId="7496ACCD" w14:textId="70E56CF5" w:rsidR="009D4930" w:rsidRPr="00113E5F" w:rsidRDefault="009D4930" w:rsidP="009D4930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kern w:val="0"/>
          <w:sz w:val="28"/>
          <w:szCs w:val="28"/>
        </w:rPr>
      </w:pPr>
      <w:r w:rsidRPr="00113E5F">
        <w:rPr>
          <w:rFonts w:cs="Cambria"/>
          <w:kern w:val="0"/>
          <w:sz w:val="28"/>
          <w:szCs w:val="28"/>
        </w:rPr>
        <w:t>La scelta effettuata è la creazione di due nuove relazioni, che rendono le entità figlie due nuove entità deboli. Ciò è necessario affinché si preservi la separazione dei due concetti e si evitino attributi NULL.</w:t>
      </w:r>
    </w:p>
    <w:p w14:paraId="4A99A0A7" w14:textId="53703366" w:rsidR="009D4930" w:rsidRPr="00113E5F" w:rsidRDefault="009D4930" w:rsidP="009D4930">
      <w:pPr>
        <w:ind w:left="0"/>
        <w:rPr>
          <w:sz w:val="28"/>
          <w:szCs w:val="28"/>
        </w:rPr>
      </w:pPr>
      <w:r w:rsidRPr="00113E5F">
        <w:rPr>
          <w:rFonts w:cs="Cambria"/>
          <w:kern w:val="0"/>
          <w:sz w:val="28"/>
          <w:szCs w:val="28"/>
        </w:rPr>
        <w:t>Ristrutturiamo quindi come segue:</w:t>
      </w:r>
    </w:p>
    <w:p w14:paraId="3C2D5B2E" w14:textId="77777777" w:rsidR="009D4930" w:rsidRPr="00113E5F" w:rsidRDefault="009D4930" w:rsidP="00FA3D0C">
      <w:pPr>
        <w:pStyle w:val="Paragrafoelenco"/>
        <w:ind w:left="360"/>
        <w:rPr>
          <w:sz w:val="28"/>
          <w:szCs w:val="28"/>
        </w:rPr>
      </w:pPr>
    </w:p>
    <w:p w14:paraId="1C1388E4" w14:textId="48C95018" w:rsidR="001A3860" w:rsidRPr="00D4319A" w:rsidRDefault="00D4319A" w:rsidP="00D4319A">
      <w:pPr>
        <w:pStyle w:val="Paragrafoelenco"/>
        <w:ind w:left="360"/>
        <w:jc w:val="center"/>
        <w:rPr>
          <w:sz w:val="28"/>
          <w:szCs w:val="28"/>
        </w:rPr>
      </w:pPr>
      <w:r>
        <w:rPr>
          <w:rFonts w:cs="Arial"/>
          <w:b/>
          <w:bCs/>
          <w:noProof/>
          <w:color w:val="841100"/>
          <w:kern w:val="0"/>
          <w:sz w:val="28"/>
          <w:szCs w:val="28"/>
        </w:rPr>
        <w:drawing>
          <wp:inline distT="0" distB="0" distL="0" distR="0" wp14:anchorId="7898BB90" wp14:editId="5D600C6B">
            <wp:extent cx="3159834" cy="2788920"/>
            <wp:effectExtent l="0" t="0" r="2540" b="0"/>
            <wp:docPr id="860942778" name="Immagine 4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42778" name="Immagine 4" descr="Immagine che contiene testo, schermata, Carattere, cerchi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6531" cy="27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E497" w14:textId="597296E4" w:rsidR="00E75125" w:rsidRPr="00113E5F" w:rsidRDefault="00E75125" w:rsidP="009D4930">
      <w:pPr>
        <w:ind w:left="0" w:right="0"/>
        <w:rPr>
          <w:sz w:val="28"/>
          <w:szCs w:val="28"/>
        </w:rPr>
      </w:pPr>
      <w:r w:rsidRPr="00113E5F">
        <w:rPr>
          <w:rFonts w:cs="Arial"/>
          <w:b/>
          <w:bCs/>
          <w:color w:val="841100"/>
          <w:kern w:val="0"/>
          <w:sz w:val="28"/>
          <w:szCs w:val="28"/>
        </w:rPr>
        <w:lastRenderedPageBreak/>
        <w:t>Eliminazione dell</w:t>
      </w:r>
      <w:r w:rsidRPr="00113E5F">
        <w:rPr>
          <w:rFonts w:cs="Helvetica,Bold"/>
          <w:b/>
          <w:bCs/>
          <w:color w:val="841100"/>
          <w:kern w:val="0"/>
          <w:sz w:val="28"/>
          <w:szCs w:val="28"/>
        </w:rPr>
        <w:t xml:space="preserve">’attributo </w:t>
      </w:r>
      <w:r w:rsidRPr="00113E5F">
        <w:rPr>
          <w:rFonts w:cs="Arial"/>
          <w:b/>
          <w:bCs/>
          <w:color w:val="841100"/>
          <w:kern w:val="0"/>
          <w:sz w:val="28"/>
          <w:szCs w:val="28"/>
        </w:rPr>
        <w:t>multivalore</w:t>
      </w:r>
    </w:p>
    <w:p w14:paraId="0E1B276A" w14:textId="2A8D126F" w:rsidR="00E75125" w:rsidRDefault="00E75125" w:rsidP="00E75125">
      <w:pPr>
        <w:ind w:left="0"/>
        <w:rPr>
          <w:rFonts w:cs="Cambria"/>
          <w:color w:val="000000"/>
          <w:kern w:val="0"/>
          <w:sz w:val="28"/>
          <w:szCs w:val="28"/>
        </w:rPr>
      </w:pPr>
      <w:r w:rsidRPr="00113E5F">
        <w:rPr>
          <w:rFonts w:cs="Cambria"/>
          <w:color w:val="000000"/>
          <w:kern w:val="0"/>
          <w:sz w:val="28"/>
          <w:szCs w:val="28"/>
        </w:rPr>
        <w:t>Nello schema inizialmente elaborato, compare un attributo multivalore:</w:t>
      </w:r>
    </w:p>
    <w:p w14:paraId="51865335" w14:textId="77777777" w:rsidR="009F4A3C" w:rsidRDefault="009F4A3C" w:rsidP="00E75125">
      <w:pPr>
        <w:ind w:left="0"/>
        <w:rPr>
          <w:rFonts w:cs="Cambria"/>
          <w:color w:val="000000"/>
          <w:kern w:val="0"/>
          <w:sz w:val="28"/>
          <w:szCs w:val="28"/>
        </w:rPr>
      </w:pPr>
    </w:p>
    <w:p w14:paraId="73520D12" w14:textId="77777777" w:rsidR="009F4A3C" w:rsidRDefault="009F4A3C" w:rsidP="003A1CC2">
      <w:pPr>
        <w:ind w:left="0"/>
        <w:jc w:val="center"/>
        <w:rPr>
          <w:rFonts w:cs="Cambria"/>
          <w:noProof/>
          <w:color w:val="000000"/>
          <w:kern w:val="0"/>
          <w:sz w:val="28"/>
          <w:szCs w:val="28"/>
        </w:rPr>
      </w:pPr>
    </w:p>
    <w:p w14:paraId="515285E8" w14:textId="3FEFF335" w:rsidR="00E75125" w:rsidRDefault="009F4A3C" w:rsidP="003A1CC2">
      <w:pPr>
        <w:ind w:left="0"/>
        <w:jc w:val="center"/>
        <w:rPr>
          <w:rFonts w:cs="Cambria"/>
          <w:color w:val="000000"/>
          <w:kern w:val="0"/>
          <w:sz w:val="28"/>
          <w:szCs w:val="28"/>
        </w:rPr>
      </w:pPr>
      <w:r>
        <w:rPr>
          <w:rFonts w:cs="Cambria"/>
          <w:noProof/>
          <w:color w:val="000000"/>
          <w:kern w:val="0"/>
          <w:sz w:val="28"/>
          <w:szCs w:val="28"/>
        </w:rPr>
        <w:drawing>
          <wp:inline distT="0" distB="0" distL="0" distR="0" wp14:anchorId="0449F985" wp14:editId="64BCF42B">
            <wp:extent cx="3109590" cy="1988820"/>
            <wp:effectExtent l="0" t="0" r="0" b="0"/>
            <wp:docPr id="1706994867" name="Immagine 8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94867" name="Immagine 8" descr="Immagine che contiene testo, schermata, Carattere, log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8981" cy="19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1126" w14:textId="77777777" w:rsidR="009F4A3C" w:rsidRPr="00113E5F" w:rsidRDefault="009F4A3C" w:rsidP="003A1CC2">
      <w:pPr>
        <w:ind w:left="0"/>
        <w:jc w:val="center"/>
        <w:rPr>
          <w:rFonts w:cs="Cambria"/>
          <w:color w:val="000000"/>
          <w:kern w:val="0"/>
          <w:sz w:val="28"/>
          <w:szCs w:val="28"/>
        </w:rPr>
      </w:pPr>
    </w:p>
    <w:p w14:paraId="139EA8A8" w14:textId="77777777" w:rsidR="009F4A3C" w:rsidRDefault="009F4A3C" w:rsidP="009F4A3C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kern w:val="0"/>
          <w:sz w:val="28"/>
          <w:szCs w:val="28"/>
        </w:rPr>
      </w:pPr>
    </w:p>
    <w:p w14:paraId="797E7050" w14:textId="4D5010BB" w:rsidR="00E75125" w:rsidRPr="009F4A3C" w:rsidRDefault="00E75125" w:rsidP="009F4A3C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kern w:val="0"/>
          <w:sz w:val="28"/>
          <w:szCs w:val="28"/>
        </w:rPr>
      </w:pPr>
      <w:r w:rsidRPr="00113E5F">
        <w:rPr>
          <w:rFonts w:cs="Cambria"/>
          <w:kern w:val="0"/>
          <w:sz w:val="28"/>
          <w:szCs w:val="28"/>
        </w:rPr>
        <w:t>Tale forma di attributo va risolto in maniera differente in fase di progettazione logica.</w:t>
      </w:r>
      <w:r w:rsidR="009D4930" w:rsidRPr="00113E5F">
        <w:rPr>
          <w:rFonts w:cs="Cambria"/>
          <w:kern w:val="0"/>
          <w:sz w:val="28"/>
          <w:szCs w:val="28"/>
        </w:rPr>
        <w:t xml:space="preserve"> </w:t>
      </w:r>
      <w:r w:rsidRPr="00113E5F">
        <w:rPr>
          <w:rFonts w:cs="Cambria"/>
          <w:kern w:val="0"/>
          <w:sz w:val="28"/>
          <w:szCs w:val="28"/>
        </w:rPr>
        <w:t>Si sceglie quindi di definire una nuova entità debole “</w:t>
      </w:r>
      <w:r w:rsidR="00D4319A">
        <w:rPr>
          <w:rFonts w:cs="Cambria"/>
          <w:kern w:val="0"/>
          <w:sz w:val="28"/>
          <w:szCs w:val="28"/>
        </w:rPr>
        <w:t>Esercizi</w:t>
      </w:r>
      <w:r w:rsidRPr="00113E5F">
        <w:rPr>
          <w:rFonts w:cs="Cambria"/>
          <w:kern w:val="0"/>
          <w:sz w:val="28"/>
          <w:szCs w:val="28"/>
        </w:rPr>
        <w:t>”, in relazione con</w:t>
      </w:r>
      <w:r w:rsidR="009D4930" w:rsidRPr="00113E5F">
        <w:rPr>
          <w:rFonts w:cs="Cambria"/>
          <w:kern w:val="0"/>
          <w:sz w:val="28"/>
          <w:szCs w:val="28"/>
        </w:rPr>
        <w:t xml:space="preserve"> </w:t>
      </w:r>
      <w:r w:rsidRPr="00113E5F">
        <w:rPr>
          <w:rFonts w:cs="Cambria"/>
          <w:kern w:val="0"/>
          <w:sz w:val="28"/>
          <w:szCs w:val="28"/>
        </w:rPr>
        <w:t>l’entità “</w:t>
      </w:r>
      <w:r w:rsidR="00D4319A">
        <w:rPr>
          <w:rFonts w:cs="Cambria"/>
          <w:kern w:val="0"/>
          <w:sz w:val="28"/>
          <w:szCs w:val="28"/>
        </w:rPr>
        <w:t>Scheda Allenamento</w:t>
      </w:r>
      <w:r w:rsidRPr="00113E5F">
        <w:rPr>
          <w:rFonts w:cs="Cambria"/>
          <w:kern w:val="0"/>
          <w:sz w:val="28"/>
          <w:szCs w:val="28"/>
        </w:rPr>
        <w:t>”:</w:t>
      </w:r>
    </w:p>
    <w:p w14:paraId="1C140898" w14:textId="77777777" w:rsidR="003A1CC2" w:rsidRDefault="003A1CC2" w:rsidP="00E75125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841100"/>
          <w:kern w:val="0"/>
          <w:sz w:val="28"/>
          <w:szCs w:val="28"/>
        </w:rPr>
      </w:pPr>
    </w:p>
    <w:p w14:paraId="37658946" w14:textId="77777777" w:rsidR="009F4A3C" w:rsidRDefault="009F4A3C" w:rsidP="00E75125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841100"/>
          <w:kern w:val="0"/>
          <w:sz w:val="28"/>
          <w:szCs w:val="28"/>
        </w:rPr>
      </w:pPr>
    </w:p>
    <w:p w14:paraId="7434D99B" w14:textId="77777777" w:rsidR="009F4A3C" w:rsidRDefault="009F4A3C" w:rsidP="00E75125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841100"/>
          <w:kern w:val="0"/>
          <w:sz w:val="28"/>
          <w:szCs w:val="28"/>
        </w:rPr>
      </w:pPr>
    </w:p>
    <w:p w14:paraId="1A699E8A" w14:textId="60F3E042" w:rsidR="009F4A3C" w:rsidRPr="00113E5F" w:rsidRDefault="009F4A3C" w:rsidP="009F4A3C">
      <w:pPr>
        <w:autoSpaceDE w:val="0"/>
        <w:autoSpaceDN w:val="0"/>
        <w:adjustRightInd w:val="0"/>
        <w:spacing w:after="0" w:line="240" w:lineRule="auto"/>
        <w:ind w:left="0" w:right="0"/>
        <w:jc w:val="center"/>
        <w:rPr>
          <w:rFonts w:cs="Arial"/>
          <w:b/>
          <w:bCs/>
          <w:color w:val="841100"/>
          <w:kern w:val="0"/>
          <w:sz w:val="28"/>
          <w:szCs w:val="28"/>
        </w:rPr>
      </w:pPr>
      <w:r>
        <w:rPr>
          <w:rFonts w:cs="Arial"/>
          <w:b/>
          <w:bCs/>
          <w:noProof/>
          <w:color w:val="841100"/>
          <w:kern w:val="0"/>
          <w:sz w:val="28"/>
          <w:szCs w:val="28"/>
        </w:rPr>
        <w:drawing>
          <wp:inline distT="0" distB="0" distL="0" distR="0" wp14:anchorId="0B6B0ECA" wp14:editId="3E996298">
            <wp:extent cx="4642485" cy="3025140"/>
            <wp:effectExtent l="0" t="0" r="5715" b="3810"/>
            <wp:docPr id="37769633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96336" name="Immagine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2863" w14:textId="77777777" w:rsidR="00E75125" w:rsidRPr="00113E5F" w:rsidRDefault="00E75125" w:rsidP="00E75125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841100"/>
          <w:kern w:val="0"/>
          <w:sz w:val="28"/>
          <w:szCs w:val="28"/>
        </w:rPr>
      </w:pPr>
      <w:r w:rsidRPr="00113E5F">
        <w:rPr>
          <w:rFonts w:cs="Arial"/>
          <w:b/>
          <w:bCs/>
          <w:color w:val="841100"/>
          <w:kern w:val="0"/>
          <w:sz w:val="28"/>
          <w:szCs w:val="28"/>
        </w:rPr>
        <w:lastRenderedPageBreak/>
        <w:t>Schema EER ristrutturato</w:t>
      </w:r>
    </w:p>
    <w:p w14:paraId="660F48C6" w14:textId="208AC6E3" w:rsidR="008766A5" w:rsidRDefault="00E75125" w:rsidP="00E75125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color w:val="000000"/>
          <w:kern w:val="0"/>
          <w:sz w:val="28"/>
          <w:szCs w:val="28"/>
        </w:rPr>
      </w:pPr>
      <w:r w:rsidRPr="00113E5F">
        <w:rPr>
          <w:rFonts w:cs="Cambria"/>
          <w:color w:val="000000"/>
          <w:kern w:val="0"/>
          <w:sz w:val="28"/>
          <w:szCs w:val="28"/>
        </w:rPr>
        <w:t>Al termine della fase di ristrutturazione, lo schema EER completo che ne deriva è il</w:t>
      </w:r>
      <w:r w:rsidRPr="00113E5F">
        <w:rPr>
          <w:rFonts w:cs="Arial"/>
          <w:b/>
          <w:bCs/>
          <w:color w:val="841100"/>
          <w:kern w:val="0"/>
          <w:sz w:val="28"/>
          <w:szCs w:val="28"/>
        </w:rPr>
        <w:t xml:space="preserve"> </w:t>
      </w:r>
      <w:r w:rsidRPr="00113E5F">
        <w:rPr>
          <w:rFonts w:cs="Cambria"/>
          <w:color w:val="000000"/>
          <w:kern w:val="0"/>
          <w:sz w:val="28"/>
          <w:szCs w:val="28"/>
        </w:rPr>
        <w:t>seguente:</w:t>
      </w:r>
    </w:p>
    <w:p w14:paraId="32155DCA" w14:textId="77777777" w:rsidR="005D6E74" w:rsidRDefault="005D6E74" w:rsidP="00E75125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color w:val="000000"/>
          <w:kern w:val="0"/>
          <w:sz w:val="28"/>
          <w:szCs w:val="28"/>
        </w:rPr>
      </w:pPr>
    </w:p>
    <w:p w14:paraId="791A28E6" w14:textId="77777777" w:rsidR="005D6E74" w:rsidRDefault="005D6E74" w:rsidP="00E75125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color w:val="000000"/>
          <w:kern w:val="0"/>
          <w:sz w:val="28"/>
          <w:szCs w:val="28"/>
        </w:rPr>
      </w:pPr>
    </w:p>
    <w:p w14:paraId="41B0E36B" w14:textId="77777777" w:rsidR="005D6E74" w:rsidRDefault="005D6E74" w:rsidP="00E75125">
      <w:pPr>
        <w:autoSpaceDE w:val="0"/>
        <w:autoSpaceDN w:val="0"/>
        <w:adjustRightInd w:val="0"/>
        <w:spacing w:after="0" w:line="240" w:lineRule="auto"/>
        <w:ind w:left="0" w:right="0"/>
        <w:rPr>
          <w:rFonts w:cs="Cambria"/>
          <w:color w:val="000000"/>
          <w:kern w:val="0"/>
          <w:sz w:val="28"/>
          <w:szCs w:val="28"/>
        </w:rPr>
      </w:pPr>
    </w:p>
    <w:p w14:paraId="6D22254A" w14:textId="77777777" w:rsidR="005D6E74" w:rsidRDefault="005D6E74" w:rsidP="008766A5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841100"/>
          <w:kern w:val="0"/>
          <w:sz w:val="28"/>
          <w:szCs w:val="28"/>
        </w:rPr>
      </w:pPr>
      <w:r>
        <w:rPr>
          <w:rFonts w:cs="Arial"/>
          <w:b/>
          <w:bCs/>
          <w:noProof/>
          <w:color w:val="841100"/>
          <w:kern w:val="0"/>
          <w:sz w:val="28"/>
          <w:szCs w:val="28"/>
        </w:rPr>
        <w:drawing>
          <wp:inline distT="0" distB="0" distL="0" distR="0" wp14:anchorId="496CC5D6" wp14:editId="7455A396">
            <wp:extent cx="6019800" cy="6812280"/>
            <wp:effectExtent l="0" t="0" r="0" b="7620"/>
            <wp:docPr id="1183353237" name="Immagine 12" descr="Immagine che contiene testo, schermata, design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53237" name="Immagine 12" descr="Immagine che contiene testo, schermata, design, grafic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EC48" w14:textId="77777777" w:rsidR="005D6E74" w:rsidRDefault="005D6E74" w:rsidP="008766A5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841100"/>
          <w:kern w:val="0"/>
          <w:sz w:val="28"/>
          <w:szCs w:val="28"/>
        </w:rPr>
      </w:pPr>
    </w:p>
    <w:p w14:paraId="4C05217F" w14:textId="77777777" w:rsidR="005D6E74" w:rsidRDefault="005D6E74" w:rsidP="008766A5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841100"/>
          <w:kern w:val="0"/>
          <w:sz w:val="28"/>
          <w:szCs w:val="28"/>
        </w:rPr>
      </w:pPr>
    </w:p>
    <w:p w14:paraId="1A9E4581" w14:textId="7BD24099" w:rsidR="008766A5" w:rsidRPr="005D6E74" w:rsidRDefault="008766A5" w:rsidP="008766A5">
      <w:pPr>
        <w:autoSpaceDE w:val="0"/>
        <w:autoSpaceDN w:val="0"/>
        <w:adjustRightInd w:val="0"/>
        <w:spacing w:after="0" w:line="240" w:lineRule="auto"/>
        <w:ind w:left="0" w:right="0"/>
        <w:rPr>
          <w:rFonts w:cs="Arial"/>
          <w:b/>
          <w:bCs/>
          <w:color w:val="C00000"/>
          <w:kern w:val="0"/>
          <w:sz w:val="28"/>
          <w:szCs w:val="28"/>
        </w:rPr>
      </w:pPr>
      <w:r w:rsidRPr="005D6E74">
        <w:rPr>
          <w:rFonts w:cs="Arial"/>
          <w:b/>
          <w:bCs/>
          <w:color w:val="C00000"/>
          <w:kern w:val="0"/>
          <w:sz w:val="28"/>
          <w:szCs w:val="28"/>
        </w:rPr>
        <w:lastRenderedPageBreak/>
        <w:t>Schema relazionale</w:t>
      </w:r>
    </w:p>
    <w:p w14:paraId="4E0982F0" w14:textId="44DD2D1F" w:rsidR="008766A5" w:rsidRPr="00113E5F" w:rsidRDefault="008766A5" w:rsidP="0062779F">
      <w:pPr>
        <w:ind w:left="0"/>
        <w:rPr>
          <w:rFonts w:cs="Cambria"/>
          <w:color w:val="000000"/>
          <w:kern w:val="0"/>
          <w:sz w:val="28"/>
          <w:szCs w:val="28"/>
        </w:rPr>
      </w:pPr>
      <w:r w:rsidRPr="00113E5F">
        <w:rPr>
          <w:rFonts w:cs="Cambria"/>
          <w:color w:val="000000"/>
          <w:kern w:val="0"/>
          <w:sz w:val="28"/>
          <w:szCs w:val="28"/>
        </w:rPr>
        <w:t>Si procede al mapping della base di dati:</w:t>
      </w:r>
    </w:p>
    <w:p w14:paraId="2B14CFC1" w14:textId="2C30CA55" w:rsidR="00F96F56" w:rsidRPr="00113E5F" w:rsidRDefault="005D6E74" w:rsidP="00F96F56">
      <w:pPr>
        <w:ind w:left="0"/>
        <w:rPr>
          <w:color w:val="C00000"/>
          <w:sz w:val="28"/>
          <w:szCs w:val="28"/>
        </w:rPr>
      </w:pPr>
      <w:r>
        <w:rPr>
          <w:noProof/>
          <w:color w:val="C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6CEE0F7" wp14:editId="3F7B3443">
                <wp:simplePos x="0" y="0"/>
                <wp:positionH relativeFrom="column">
                  <wp:posOffset>-381000</wp:posOffset>
                </wp:positionH>
                <wp:positionV relativeFrom="paragraph">
                  <wp:posOffset>102235</wp:posOffset>
                </wp:positionV>
                <wp:extent cx="6156960" cy="4587240"/>
                <wp:effectExtent l="0" t="0" r="15240" b="22860"/>
                <wp:wrapNone/>
                <wp:docPr id="834671830" name="Elaborazione alternativ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6960" cy="4587240"/>
                        </a:xfrm>
                        <a:prstGeom prst="flowChartAlternateProcess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D2CE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Elaborazione alternativa 13" o:spid="_x0000_s1026" type="#_x0000_t176" style="position:absolute;margin-left:-30pt;margin-top:8.05pt;width:484.8pt;height:361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" filled="f" strokecolor="#c00000">
                <v:stroke joinstyle="round"/>
              </v:shape>
            </w:pict>
          </mc:Fallback>
        </mc:AlternateContent>
      </w:r>
    </w:p>
    <w:p w14:paraId="039FF3F1" w14:textId="77777777" w:rsidR="005D6E74" w:rsidRDefault="005D6E74" w:rsidP="005D6E74">
      <w:pPr>
        <w:ind w:left="0"/>
        <w:rPr>
          <w:sz w:val="28"/>
          <w:szCs w:val="28"/>
        </w:rPr>
      </w:pPr>
      <w:r w:rsidRPr="005D6E74">
        <w:rPr>
          <w:color w:val="C00000"/>
          <w:sz w:val="28"/>
          <w:szCs w:val="28"/>
        </w:rPr>
        <w:t xml:space="preserve">Account </w:t>
      </w:r>
      <w:r>
        <w:rPr>
          <w:sz w:val="28"/>
          <w:szCs w:val="28"/>
        </w:rPr>
        <w:t>(</w:t>
      </w:r>
      <w:r w:rsidRPr="001B26EF">
        <w:rPr>
          <w:sz w:val="28"/>
          <w:szCs w:val="28"/>
          <w:u w:val="single"/>
        </w:rPr>
        <w:t>username</w:t>
      </w:r>
      <w:r>
        <w:rPr>
          <w:sz w:val="28"/>
          <w:szCs w:val="28"/>
        </w:rPr>
        <w:t xml:space="preserve">, nome, cognome, password, telefono, genere, </w:t>
      </w:r>
      <w:proofErr w:type="gramStart"/>
      <w:r>
        <w:rPr>
          <w:sz w:val="28"/>
          <w:szCs w:val="28"/>
        </w:rPr>
        <w:t>dataNascita</w:t>
      </w:r>
      <w:proofErr w:type="gramEnd"/>
      <w:r>
        <w:rPr>
          <w:sz w:val="28"/>
          <w:szCs w:val="28"/>
        </w:rPr>
        <w:t>, indirizzo, email)</w:t>
      </w:r>
    </w:p>
    <w:p w14:paraId="2A5E2631" w14:textId="0ABFDF6C" w:rsidR="005D6E74" w:rsidRDefault="005D6E74" w:rsidP="005D6E74">
      <w:pPr>
        <w:ind w:left="0"/>
        <w:rPr>
          <w:sz w:val="28"/>
          <w:szCs w:val="28"/>
        </w:rPr>
      </w:pPr>
      <w:r w:rsidRPr="005D6E74">
        <w:rPr>
          <w:color w:val="C00000"/>
          <w:sz w:val="28"/>
          <w:szCs w:val="28"/>
        </w:rPr>
        <w:t xml:space="preserve">Istruttore </w:t>
      </w:r>
      <w:r w:rsidRPr="006E0002">
        <w:rPr>
          <w:color w:val="000000" w:themeColor="text1"/>
          <w:sz w:val="28"/>
          <w:szCs w:val="28"/>
        </w:rPr>
        <w:t>(</w:t>
      </w:r>
      <w:proofErr w:type="gramStart"/>
      <w:r w:rsidRPr="001B26EF">
        <w:rPr>
          <w:sz w:val="28"/>
          <w:szCs w:val="28"/>
          <w:u w:val="single"/>
        </w:rPr>
        <w:t>account.username</w:t>
      </w:r>
      <w:proofErr w:type="gramEnd"/>
      <w:r w:rsidRPr="00837879">
        <w:rPr>
          <w:rFonts w:ascii="Times New Roman" w:hAnsi="Times New Roman" w:cs="Times New Roman"/>
          <w:sz w:val="28"/>
          <w:szCs w:val="28"/>
        </w:rPr>
        <w:t>↑</w:t>
      </w:r>
      <w:r w:rsidRPr="00837879">
        <w:rPr>
          <w:sz w:val="28"/>
          <w:szCs w:val="28"/>
        </w:rPr>
        <w:t>,</w:t>
      </w:r>
      <w:r>
        <w:rPr>
          <w:sz w:val="28"/>
          <w:szCs w:val="28"/>
        </w:rPr>
        <w:t xml:space="preserve"> oreLavoro</w:t>
      </w:r>
      <w:r w:rsidR="00373496">
        <w:rPr>
          <w:sz w:val="28"/>
          <w:szCs w:val="28"/>
        </w:rPr>
        <w:t>, certificazione</w:t>
      </w:r>
      <w:r>
        <w:rPr>
          <w:sz w:val="28"/>
          <w:szCs w:val="28"/>
        </w:rPr>
        <w:t>)</w:t>
      </w:r>
    </w:p>
    <w:p w14:paraId="78EBDDC5" w14:textId="77777777" w:rsidR="005D6E74" w:rsidRDefault="005D6E74" w:rsidP="005D6E74">
      <w:pPr>
        <w:ind w:left="0"/>
        <w:rPr>
          <w:color w:val="FF0000"/>
          <w:sz w:val="28"/>
          <w:szCs w:val="28"/>
        </w:rPr>
      </w:pPr>
      <w:r w:rsidRPr="0062779F">
        <w:rPr>
          <w:color w:val="C00000"/>
          <w:sz w:val="28"/>
          <w:szCs w:val="28"/>
        </w:rPr>
        <w:t>Cliente</w:t>
      </w:r>
      <w:r>
        <w:rPr>
          <w:color w:val="C00000"/>
          <w:sz w:val="28"/>
          <w:szCs w:val="28"/>
        </w:rPr>
        <w:t xml:space="preserve"> </w:t>
      </w:r>
      <w:r w:rsidRPr="001B26EF">
        <w:rPr>
          <w:sz w:val="28"/>
          <w:szCs w:val="28"/>
        </w:rPr>
        <w:t>(</w:t>
      </w:r>
      <w:proofErr w:type="gramStart"/>
      <w:r w:rsidRPr="001B26EF">
        <w:rPr>
          <w:sz w:val="28"/>
          <w:szCs w:val="28"/>
          <w:u w:val="single"/>
        </w:rPr>
        <w:t>account.username</w:t>
      </w:r>
      <w:proofErr w:type="gramEnd"/>
      <w:r w:rsidRPr="00837879">
        <w:rPr>
          <w:rFonts w:ascii="Times New Roman" w:hAnsi="Times New Roman" w:cs="Times New Roman"/>
          <w:sz w:val="28"/>
          <w:szCs w:val="28"/>
        </w:rPr>
        <w:t>↑</w:t>
      </w:r>
      <w:r w:rsidRPr="00837879">
        <w:rPr>
          <w:sz w:val="28"/>
          <w:szCs w:val="28"/>
        </w:rPr>
        <w:t>,</w:t>
      </w:r>
      <w:r>
        <w:rPr>
          <w:sz w:val="28"/>
          <w:szCs w:val="28"/>
        </w:rPr>
        <w:t xml:space="preserve"> altezza, peso, programmanutrizionale.id</w:t>
      </w:r>
      <w:r w:rsidRPr="00837879">
        <w:rPr>
          <w:rFonts w:ascii="Times New Roman" w:hAnsi="Times New Roman" w:cs="Times New Roman"/>
          <w:sz w:val="28"/>
          <w:szCs w:val="28"/>
        </w:rPr>
        <w:t>↑</w:t>
      </w:r>
      <w:r w:rsidRPr="001B26EF">
        <w:rPr>
          <w:sz w:val="28"/>
          <w:szCs w:val="28"/>
        </w:rPr>
        <w:t>)</w:t>
      </w:r>
    </w:p>
    <w:p w14:paraId="0BA7C2B5" w14:textId="77777777" w:rsidR="005D6E74" w:rsidRPr="008A31E2" w:rsidRDefault="005D6E74" w:rsidP="005D6E74">
      <w:pPr>
        <w:ind w:left="0"/>
        <w:rPr>
          <w:color w:val="FF0000"/>
          <w:sz w:val="28"/>
          <w:szCs w:val="28"/>
        </w:rPr>
      </w:pPr>
      <w:r w:rsidRPr="006E0002">
        <w:rPr>
          <w:color w:val="C00000"/>
          <w:sz w:val="28"/>
          <w:szCs w:val="28"/>
        </w:rPr>
        <w:t xml:space="preserve">Messaggioinchat </w:t>
      </w:r>
      <w:r>
        <w:rPr>
          <w:sz w:val="28"/>
          <w:szCs w:val="28"/>
        </w:rPr>
        <w:t>(</w:t>
      </w:r>
      <w:proofErr w:type="gramStart"/>
      <w:r w:rsidRPr="001B26EF">
        <w:rPr>
          <w:sz w:val="28"/>
          <w:szCs w:val="28"/>
          <w:u w:val="single"/>
        </w:rPr>
        <w:t>codice</w:t>
      </w:r>
      <w:r w:rsidRPr="008464F5">
        <w:rPr>
          <w:sz w:val="28"/>
          <w:szCs w:val="28"/>
        </w:rPr>
        <w:t xml:space="preserve">,  </w:t>
      </w:r>
      <w:r w:rsidRPr="00837879">
        <w:rPr>
          <w:sz w:val="28"/>
          <w:szCs w:val="28"/>
        </w:rPr>
        <w:t>account</w:t>
      </w:r>
      <w:proofErr w:type="gramEnd"/>
      <w:r w:rsidRPr="00837879">
        <w:rPr>
          <w:sz w:val="28"/>
          <w:szCs w:val="28"/>
        </w:rPr>
        <w:t>.usurname</w:t>
      </w:r>
      <w:r w:rsidRPr="00837879">
        <w:rPr>
          <w:rFonts w:ascii="Times New Roman" w:hAnsi="Times New Roman" w:cs="Times New Roman"/>
          <w:sz w:val="28"/>
          <w:szCs w:val="28"/>
        </w:rPr>
        <w:t>↑</w:t>
      </w:r>
      <w:r>
        <w:rPr>
          <w:sz w:val="28"/>
          <w:szCs w:val="28"/>
        </w:rPr>
        <w:t>, argomento, orarioinvio, contenuto)</w:t>
      </w:r>
    </w:p>
    <w:p w14:paraId="3DE56236" w14:textId="77777777" w:rsidR="005D6E74" w:rsidRDefault="005D6E74" w:rsidP="005D6E74">
      <w:pPr>
        <w:ind w:left="0"/>
        <w:rPr>
          <w:sz w:val="28"/>
          <w:szCs w:val="28"/>
        </w:rPr>
      </w:pPr>
      <w:r w:rsidRPr="0062779F">
        <w:rPr>
          <w:color w:val="C00000"/>
          <w:sz w:val="28"/>
          <w:szCs w:val="28"/>
        </w:rPr>
        <w:t>Scheda Allenamento</w:t>
      </w:r>
      <w:r>
        <w:rPr>
          <w:color w:val="C00000"/>
          <w:sz w:val="28"/>
          <w:szCs w:val="28"/>
        </w:rPr>
        <w:t xml:space="preserve"> </w:t>
      </w:r>
      <w:r w:rsidRPr="001B26EF">
        <w:rPr>
          <w:sz w:val="28"/>
          <w:szCs w:val="28"/>
        </w:rPr>
        <w:t>(</w:t>
      </w:r>
      <w:r w:rsidRPr="00397ED8">
        <w:rPr>
          <w:sz w:val="28"/>
          <w:szCs w:val="28"/>
          <w:u w:val="single"/>
        </w:rPr>
        <w:t>codice</w:t>
      </w:r>
      <w:r w:rsidRPr="008464F5">
        <w:rPr>
          <w:sz w:val="28"/>
          <w:szCs w:val="28"/>
        </w:rPr>
        <w:t xml:space="preserve">, </w:t>
      </w:r>
      <w:proofErr w:type="gramStart"/>
      <w:r w:rsidRPr="008464F5">
        <w:rPr>
          <w:sz w:val="28"/>
          <w:szCs w:val="28"/>
        </w:rPr>
        <w:t>tipologia</w:t>
      </w:r>
      <w:r w:rsidRPr="00837879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 w:rsidRPr="00837879">
        <w:rPr>
          <w:sz w:val="28"/>
          <w:szCs w:val="28"/>
        </w:rPr>
        <w:t>istruttore</w:t>
      </w:r>
      <w:proofErr w:type="gramEnd"/>
      <w:r w:rsidRPr="00837879">
        <w:rPr>
          <w:sz w:val="28"/>
          <w:szCs w:val="28"/>
        </w:rPr>
        <w:t>.username</w:t>
      </w:r>
      <w:r w:rsidRPr="00837879">
        <w:rPr>
          <w:rFonts w:ascii="Times New Roman" w:hAnsi="Times New Roman" w:cs="Times New Roman"/>
          <w:sz w:val="28"/>
          <w:szCs w:val="28"/>
        </w:rPr>
        <w:t>↑</w:t>
      </w:r>
      <w:r w:rsidRPr="001B26EF">
        <w:rPr>
          <w:sz w:val="28"/>
          <w:szCs w:val="28"/>
        </w:rPr>
        <w:t>)</w:t>
      </w:r>
    </w:p>
    <w:p w14:paraId="6567AC5A" w14:textId="7AD26DDF" w:rsidR="00DE442C" w:rsidRDefault="00DE442C" w:rsidP="005D6E74">
      <w:pPr>
        <w:ind w:left="0"/>
        <w:rPr>
          <w:color w:val="FF0000"/>
          <w:sz w:val="28"/>
          <w:szCs w:val="28"/>
        </w:rPr>
      </w:pPr>
      <w:r>
        <w:rPr>
          <w:color w:val="C00000"/>
          <w:sz w:val="28"/>
          <w:szCs w:val="28"/>
        </w:rPr>
        <w:t xml:space="preserve">Esercizio </w:t>
      </w:r>
      <w:r>
        <w:rPr>
          <w:sz w:val="28"/>
          <w:szCs w:val="28"/>
        </w:rPr>
        <w:t xml:space="preserve">(codice, </w:t>
      </w:r>
      <w:proofErr w:type="gramStart"/>
      <w:r>
        <w:rPr>
          <w:sz w:val="28"/>
          <w:szCs w:val="28"/>
        </w:rPr>
        <w:t>schedaallenamento.codice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↑, </w:t>
      </w:r>
      <w:r>
        <w:rPr>
          <w:rFonts w:cs="Times New Roman"/>
          <w:sz w:val="28"/>
          <w:szCs w:val="28"/>
        </w:rPr>
        <w:t>nome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3F57DE5" w14:textId="77777777" w:rsidR="005D6E74" w:rsidRDefault="005D6E74" w:rsidP="005D6E74">
      <w:pPr>
        <w:ind w:left="0"/>
        <w:rPr>
          <w:color w:val="FF0000"/>
          <w:sz w:val="28"/>
          <w:szCs w:val="28"/>
        </w:rPr>
      </w:pPr>
      <w:r w:rsidRPr="0062779F">
        <w:rPr>
          <w:color w:val="C00000"/>
          <w:sz w:val="28"/>
          <w:szCs w:val="28"/>
        </w:rPr>
        <w:t>ProgrammaNutrizionale</w:t>
      </w:r>
      <w:r>
        <w:rPr>
          <w:color w:val="C00000"/>
          <w:sz w:val="28"/>
          <w:szCs w:val="28"/>
        </w:rPr>
        <w:t xml:space="preserve"> </w:t>
      </w:r>
      <w:r w:rsidRPr="006E0002">
        <w:rPr>
          <w:color w:val="000000" w:themeColor="text1"/>
          <w:sz w:val="28"/>
          <w:szCs w:val="28"/>
        </w:rPr>
        <w:t>(</w:t>
      </w:r>
      <w:r w:rsidRPr="00397ED8">
        <w:rPr>
          <w:sz w:val="28"/>
          <w:szCs w:val="28"/>
          <w:u w:val="single"/>
        </w:rPr>
        <w:t>id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pianoAli</w:t>
      </w:r>
      <w:proofErr w:type="gramEnd"/>
      <w:r>
        <w:rPr>
          <w:sz w:val="28"/>
          <w:szCs w:val="28"/>
        </w:rPr>
        <w:t>, obiettivo</w:t>
      </w:r>
      <w:r w:rsidRPr="001B26EF">
        <w:rPr>
          <w:sz w:val="28"/>
          <w:szCs w:val="28"/>
        </w:rPr>
        <w:t>)</w:t>
      </w:r>
    </w:p>
    <w:p w14:paraId="1BEB9096" w14:textId="77777777" w:rsidR="005D6E74" w:rsidRDefault="005D6E74" w:rsidP="005D6E74">
      <w:pPr>
        <w:ind w:left="0"/>
        <w:rPr>
          <w:color w:val="FF0000"/>
          <w:sz w:val="28"/>
          <w:szCs w:val="28"/>
        </w:rPr>
      </w:pPr>
      <w:r w:rsidRPr="0062779F">
        <w:rPr>
          <w:color w:val="C00000"/>
          <w:sz w:val="28"/>
          <w:szCs w:val="28"/>
        </w:rPr>
        <w:t>Abbonamento</w:t>
      </w:r>
      <w:r>
        <w:rPr>
          <w:color w:val="C00000"/>
          <w:sz w:val="28"/>
          <w:szCs w:val="28"/>
        </w:rPr>
        <w:t xml:space="preserve"> </w:t>
      </w:r>
      <w:r w:rsidRPr="001B26EF">
        <w:rPr>
          <w:sz w:val="28"/>
          <w:szCs w:val="28"/>
        </w:rPr>
        <w:t>(</w:t>
      </w:r>
      <w:r w:rsidRPr="00397ED8">
        <w:rPr>
          <w:sz w:val="28"/>
          <w:szCs w:val="28"/>
          <w:u w:val="single"/>
        </w:rPr>
        <w:t>id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  <w:u w:val="single"/>
        </w:rPr>
        <w:t>cliente</w:t>
      </w:r>
      <w:r w:rsidRPr="001B26EF">
        <w:rPr>
          <w:sz w:val="28"/>
          <w:szCs w:val="28"/>
          <w:u w:val="single"/>
        </w:rPr>
        <w:t>.username</w:t>
      </w:r>
      <w:proofErr w:type="gramEnd"/>
      <w:r w:rsidRPr="00837879">
        <w:rPr>
          <w:rFonts w:ascii="Times New Roman" w:hAnsi="Times New Roman" w:cs="Times New Roman"/>
          <w:sz w:val="28"/>
          <w:szCs w:val="28"/>
        </w:rPr>
        <w:t>↑</w:t>
      </w:r>
      <w:r w:rsidRPr="00837879">
        <w:rPr>
          <w:sz w:val="28"/>
          <w:szCs w:val="28"/>
        </w:rPr>
        <w:t>,</w:t>
      </w:r>
      <w:r>
        <w:rPr>
          <w:sz w:val="28"/>
          <w:szCs w:val="28"/>
        </w:rPr>
        <w:t xml:space="preserve"> tipo, tariffa</w:t>
      </w:r>
      <w:r w:rsidRPr="001B26EF">
        <w:rPr>
          <w:sz w:val="28"/>
          <w:szCs w:val="28"/>
        </w:rPr>
        <w:t>)</w:t>
      </w:r>
    </w:p>
    <w:p w14:paraId="37168E87" w14:textId="77777777" w:rsidR="005D6E74" w:rsidRDefault="005D6E74" w:rsidP="005D6E74">
      <w:pPr>
        <w:ind w:left="0"/>
        <w:rPr>
          <w:color w:val="FF0000"/>
          <w:sz w:val="28"/>
          <w:szCs w:val="28"/>
        </w:rPr>
      </w:pPr>
      <w:r w:rsidRPr="0062779F">
        <w:rPr>
          <w:color w:val="C00000"/>
          <w:sz w:val="28"/>
          <w:szCs w:val="28"/>
        </w:rPr>
        <w:t>Attrezzatura</w:t>
      </w:r>
      <w:r>
        <w:rPr>
          <w:color w:val="C00000"/>
          <w:sz w:val="28"/>
          <w:szCs w:val="28"/>
        </w:rPr>
        <w:t xml:space="preserve"> </w:t>
      </w:r>
      <w:r w:rsidRPr="001B26EF">
        <w:rPr>
          <w:sz w:val="28"/>
          <w:szCs w:val="28"/>
        </w:rPr>
        <w:t>(</w:t>
      </w:r>
      <w:proofErr w:type="gramStart"/>
      <w:r w:rsidRPr="0062779F">
        <w:rPr>
          <w:sz w:val="28"/>
          <w:szCs w:val="28"/>
          <w:u w:val="single"/>
        </w:rPr>
        <w:t>codiceSerie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sz w:val="28"/>
          <w:szCs w:val="28"/>
        </w:rPr>
        <w:t>tipo, stato, quantità, nome</w:t>
      </w:r>
      <w:r w:rsidRPr="001B26EF">
        <w:rPr>
          <w:sz w:val="28"/>
          <w:szCs w:val="28"/>
        </w:rPr>
        <w:t>)</w:t>
      </w:r>
    </w:p>
    <w:p w14:paraId="7766A82E" w14:textId="77777777" w:rsidR="005D6E74" w:rsidRDefault="005D6E74" w:rsidP="005D6E74">
      <w:pPr>
        <w:ind w:left="0"/>
        <w:rPr>
          <w:color w:val="FF0000"/>
          <w:sz w:val="28"/>
          <w:szCs w:val="28"/>
        </w:rPr>
      </w:pPr>
      <w:r w:rsidRPr="0062779F">
        <w:rPr>
          <w:color w:val="C00000"/>
          <w:sz w:val="28"/>
          <w:szCs w:val="28"/>
        </w:rPr>
        <w:t>Corso</w:t>
      </w:r>
      <w:r>
        <w:rPr>
          <w:color w:val="C00000"/>
          <w:sz w:val="28"/>
          <w:szCs w:val="28"/>
        </w:rPr>
        <w:t xml:space="preserve"> </w:t>
      </w:r>
      <w:r w:rsidRPr="001B26EF">
        <w:rPr>
          <w:sz w:val="28"/>
          <w:szCs w:val="28"/>
        </w:rPr>
        <w:t>(</w:t>
      </w:r>
      <w:r>
        <w:rPr>
          <w:sz w:val="28"/>
          <w:szCs w:val="28"/>
          <w:u w:val="single"/>
        </w:rPr>
        <w:t>nome</w:t>
      </w:r>
      <w:r>
        <w:rPr>
          <w:sz w:val="28"/>
          <w:szCs w:val="28"/>
        </w:rPr>
        <w:t xml:space="preserve">, descrizione, </w:t>
      </w:r>
      <w:proofErr w:type="gramStart"/>
      <w:r w:rsidRPr="00837879">
        <w:rPr>
          <w:sz w:val="28"/>
          <w:szCs w:val="28"/>
        </w:rPr>
        <w:t>account.usurname</w:t>
      </w:r>
      <w:proofErr w:type="gramEnd"/>
      <w:r w:rsidRPr="00837879">
        <w:rPr>
          <w:rFonts w:ascii="Times New Roman" w:hAnsi="Times New Roman" w:cs="Times New Roman"/>
          <w:sz w:val="28"/>
          <w:szCs w:val="28"/>
        </w:rPr>
        <w:t>↑</w:t>
      </w:r>
      <w:r w:rsidRPr="001B26EF">
        <w:rPr>
          <w:sz w:val="28"/>
          <w:szCs w:val="28"/>
        </w:rPr>
        <w:t>)</w:t>
      </w:r>
    </w:p>
    <w:p w14:paraId="665AA8DF" w14:textId="2AF5940F" w:rsidR="00F96F56" w:rsidRDefault="005D6E74" w:rsidP="00F96F56">
      <w:pPr>
        <w:ind w:left="0"/>
        <w:rPr>
          <w:sz w:val="28"/>
          <w:szCs w:val="28"/>
        </w:rPr>
      </w:pPr>
      <w:r w:rsidRPr="0062779F">
        <w:rPr>
          <w:color w:val="C00000"/>
          <w:sz w:val="28"/>
          <w:szCs w:val="28"/>
        </w:rPr>
        <w:t>Utilizza</w:t>
      </w:r>
      <w:r>
        <w:rPr>
          <w:color w:val="C00000"/>
          <w:sz w:val="28"/>
          <w:szCs w:val="28"/>
        </w:rPr>
        <w:t xml:space="preserve"> </w:t>
      </w:r>
      <w:r w:rsidRPr="001B26EF">
        <w:rPr>
          <w:sz w:val="28"/>
          <w:szCs w:val="28"/>
        </w:rPr>
        <w:t>(</w:t>
      </w:r>
      <w:r w:rsidRPr="0062779F">
        <w:rPr>
          <w:sz w:val="28"/>
          <w:szCs w:val="28"/>
          <w:u w:val="single"/>
        </w:rPr>
        <w:t>codiceSerie</w:t>
      </w:r>
      <w:r w:rsidRPr="00837879">
        <w:rPr>
          <w:rFonts w:ascii="Times New Roman" w:hAnsi="Times New Roman" w:cs="Times New Roman"/>
          <w:sz w:val="28"/>
          <w:szCs w:val="28"/>
        </w:rPr>
        <w:t>↑,</w:t>
      </w:r>
      <w:r>
        <w:rPr>
          <w:sz w:val="28"/>
          <w:szCs w:val="28"/>
          <w:u w:val="single"/>
        </w:rPr>
        <w:t xml:space="preserve"> </w:t>
      </w:r>
      <w:proofErr w:type="gramStart"/>
      <w:r>
        <w:rPr>
          <w:sz w:val="28"/>
          <w:szCs w:val="28"/>
          <w:u w:val="single"/>
        </w:rPr>
        <w:t>cliente</w:t>
      </w:r>
      <w:r w:rsidRPr="001B26EF">
        <w:rPr>
          <w:sz w:val="28"/>
          <w:szCs w:val="28"/>
          <w:u w:val="single"/>
        </w:rPr>
        <w:t>.username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↑</w:t>
      </w:r>
      <w:r w:rsidRPr="001B26EF">
        <w:rPr>
          <w:sz w:val="28"/>
          <w:szCs w:val="28"/>
        </w:rPr>
        <w:t>)</w:t>
      </w:r>
    </w:p>
    <w:p w14:paraId="21201FE9" w14:textId="77777777" w:rsidR="00DE442C" w:rsidRPr="00DE442C" w:rsidRDefault="00DE442C" w:rsidP="00F96F56">
      <w:pPr>
        <w:ind w:left="0"/>
        <w:rPr>
          <w:sz w:val="28"/>
          <w:szCs w:val="28"/>
        </w:rPr>
      </w:pPr>
    </w:p>
    <w:p w14:paraId="00970757" w14:textId="77777777" w:rsidR="00F96F56" w:rsidRPr="00113E5F" w:rsidRDefault="00F96F56" w:rsidP="00F96F56">
      <w:pPr>
        <w:ind w:left="0"/>
        <w:rPr>
          <w:color w:val="C00000"/>
          <w:sz w:val="28"/>
          <w:szCs w:val="28"/>
        </w:rPr>
      </w:pPr>
    </w:p>
    <w:p w14:paraId="4EE4D8B1" w14:textId="3F0D698C" w:rsidR="00F96F56" w:rsidRPr="00113E5F" w:rsidRDefault="00F96F56" w:rsidP="00F96F56">
      <w:pPr>
        <w:ind w:left="0"/>
        <w:rPr>
          <w:color w:val="C00000"/>
          <w:sz w:val="28"/>
          <w:szCs w:val="28"/>
        </w:rPr>
      </w:pPr>
      <w:r w:rsidRPr="00113E5F">
        <w:rPr>
          <w:color w:val="C00000"/>
          <w:sz w:val="28"/>
          <w:szCs w:val="28"/>
        </w:rPr>
        <w:t>Normalizzazione</w:t>
      </w:r>
    </w:p>
    <w:p w14:paraId="3D50ACB6" w14:textId="27AC621D" w:rsidR="00F96F56" w:rsidRDefault="00F96F56" w:rsidP="00F96F56">
      <w:pPr>
        <w:autoSpaceDE w:val="0"/>
        <w:autoSpaceDN w:val="0"/>
        <w:adjustRightInd w:val="0"/>
        <w:spacing w:after="0" w:line="240" w:lineRule="auto"/>
        <w:ind w:left="0" w:right="0"/>
        <w:jc w:val="both"/>
        <w:rPr>
          <w:rFonts w:cs="Cambria"/>
          <w:kern w:val="0"/>
          <w:sz w:val="28"/>
          <w:szCs w:val="28"/>
        </w:rPr>
      </w:pPr>
      <w:r w:rsidRPr="00113E5F">
        <w:rPr>
          <w:rFonts w:cs="Cambria"/>
          <w:kern w:val="0"/>
          <w:sz w:val="28"/>
          <w:szCs w:val="28"/>
        </w:rPr>
        <w:t xml:space="preserve">Il database si presenta già normalizzato. È infatti </w:t>
      </w:r>
      <w:r w:rsidRPr="00113E5F">
        <w:rPr>
          <w:rFonts w:cs="Cambria-Bold"/>
          <w:b/>
          <w:bCs/>
          <w:kern w:val="0"/>
          <w:sz w:val="28"/>
          <w:szCs w:val="28"/>
        </w:rPr>
        <w:t xml:space="preserve">in prima forma normale </w:t>
      </w:r>
      <w:r w:rsidRPr="00113E5F">
        <w:rPr>
          <w:rFonts w:cs="Cambria"/>
          <w:kern w:val="0"/>
          <w:sz w:val="28"/>
          <w:szCs w:val="28"/>
        </w:rPr>
        <w:t>in quanto tutti gli attributi sono atomici dopo la ristrutturazione (è stato infatti eliminato l’attributo multivalore ‘</w:t>
      </w:r>
      <w:r w:rsidR="005D6E74">
        <w:rPr>
          <w:rFonts w:cs="Cambria"/>
          <w:kern w:val="0"/>
          <w:sz w:val="28"/>
          <w:szCs w:val="28"/>
        </w:rPr>
        <w:t>esercizio</w:t>
      </w:r>
      <w:r w:rsidRPr="00113E5F">
        <w:rPr>
          <w:rFonts w:cs="Cambria"/>
          <w:kern w:val="0"/>
          <w:sz w:val="28"/>
          <w:szCs w:val="28"/>
        </w:rPr>
        <w:t xml:space="preserve"> nell’entità </w:t>
      </w:r>
      <w:r w:rsidR="005D6E74">
        <w:rPr>
          <w:rFonts w:cs="Cambria"/>
          <w:kern w:val="0"/>
          <w:sz w:val="28"/>
          <w:szCs w:val="28"/>
        </w:rPr>
        <w:t>Scheda Allenamento</w:t>
      </w:r>
      <w:r w:rsidRPr="00113E5F">
        <w:rPr>
          <w:rFonts w:cs="Cambria"/>
          <w:kern w:val="0"/>
          <w:sz w:val="28"/>
          <w:szCs w:val="28"/>
        </w:rPr>
        <w:t xml:space="preserve">). È </w:t>
      </w:r>
      <w:r w:rsidRPr="00113E5F">
        <w:rPr>
          <w:rFonts w:cs="Cambria-Bold"/>
          <w:b/>
          <w:bCs/>
          <w:kern w:val="0"/>
          <w:sz w:val="28"/>
          <w:szCs w:val="28"/>
        </w:rPr>
        <w:t xml:space="preserve">in seconda forma normale </w:t>
      </w:r>
      <w:r w:rsidRPr="00113E5F">
        <w:rPr>
          <w:rFonts w:cs="Cambria"/>
          <w:kern w:val="0"/>
          <w:sz w:val="28"/>
          <w:szCs w:val="28"/>
        </w:rPr>
        <w:t xml:space="preserve">perché, oltre ad essere già in 1NF, quando è presente una chiave primaria composta da più attributi tutte le dipendenze funzionali che la riguardano sono piene e non parziali. È </w:t>
      </w:r>
      <w:r w:rsidRPr="00113E5F">
        <w:rPr>
          <w:rFonts w:cs="Cambria-Bold"/>
          <w:b/>
          <w:bCs/>
          <w:kern w:val="0"/>
          <w:sz w:val="28"/>
          <w:szCs w:val="28"/>
        </w:rPr>
        <w:t xml:space="preserve">in terza forma normale </w:t>
      </w:r>
      <w:r w:rsidRPr="00113E5F">
        <w:rPr>
          <w:rFonts w:cs="Cambria"/>
          <w:kern w:val="0"/>
          <w:sz w:val="28"/>
          <w:szCs w:val="28"/>
        </w:rPr>
        <w:t>perché, oltre ad essere già in 2NF, in tutte le tabelle non sono presenti</w:t>
      </w:r>
      <w:r w:rsidRPr="00113E5F">
        <w:rPr>
          <w:rFonts w:cs="Cambria-Bold"/>
          <w:b/>
          <w:bCs/>
          <w:kern w:val="0"/>
          <w:sz w:val="28"/>
          <w:szCs w:val="28"/>
        </w:rPr>
        <w:t xml:space="preserve"> </w:t>
      </w:r>
      <w:r w:rsidRPr="00113E5F">
        <w:rPr>
          <w:rFonts w:cs="Cambria"/>
          <w:kern w:val="0"/>
          <w:sz w:val="28"/>
          <w:szCs w:val="28"/>
        </w:rPr>
        <w:t>dipendenze transitive fra attributi non chiave e la chiave primaria.</w:t>
      </w:r>
    </w:p>
    <w:p w14:paraId="16C30A79" w14:textId="77777777" w:rsidR="000B34FC" w:rsidRDefault="000B34FC" w:rsidP="00F96F56">
      <w:pPr>
        <w:autoSpaceDE w:val="0"/>
        <w:autoSpaceDN w:val="0"/>
        <w:adjustRightInd w:val="0"/>
        <w:spacing w:after="0" w:line="240" w:lineRule="auto"/>
        <w:ind w:left="0" w:right="0"/>
        <w:jc w:val="both"/>
        <w:rPr>
          <w:rFonts w:cs="Cambria"/>
          <w:kern w:val="0"/>
          <w:sz w:val="28"/>
          <w:szCs w:val="28"/>
        </w:rPr>
      </w:pPr>
    </w:p>
    <w:p w14:paraId="3EFA3F48" w14:textId="215A7D42" w:rsidR="000B34FC" w:rsidRPr="00CD4811" w:rsidRDefault="000B34FC" w:rsidP="000B34FC">
      <w:pPr>
        <w:pStyle w:val="Paragrafoelenco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right="0"/>
        <w:jc w:val="both"/>
        <w:rPr>
          <w:color w:val="C00000"/>
          <w:sz w:val="28"/>
          <w:szCs w:val="28"/>
        </w:rPr>
      </w:pPr>
      <w:r w:rsidRPr="00CD4811">
        <w:rPr>
          <w:color w:val="C00000"/>
          <w:sz w:val="28"/>
          <w:szCs w:val="28"/>
        </w:rPr>
        <w:lastRenderedPageBreak/>
        <w:t xml:space="preserve">Realizzazione della base di dati con MySQL </w:t>
      </w:r>
    </w:p>
    <w:p w14:paraId="7959B607" w14:textId="0FA4CA4C" w:rsidR="006C4AE2" w:rsidRDefault="000B34FC" w:rsidP="006C4AE2">
      <w:pPr>
        <w:pStyle w:val="Paragrafoelenco"/>
        <w:autoSpaceDE w:val="0"/>
        <w:autoSpaceDN w:val="0"/>
        <w:adjustRightInd w:val="0"/>
        <w:spacing w:after="0" w:line="240" w:lineRule="auto"/>
        <w:ind w:left="360" w:right="0"/>
        <w:jc w:val="both"/>
        <w:rPr>
          <w:sz w:val="28"/>
          <w:szCs w:val="28"/>
        </w:rPr>
      </w:pPr>
      <w:r w:rsidRPr="000B34FC">
        <w:rPr>
          <w:sz w:val="28"/>
          <w:szCs w:val="28"/>
        </w:rPr>
        <w:t>Di seguito il listato delle istruzioni MySQL per la creazione della base di dati:</w:t>
      </w:r>
    </w:p>
    <w:p w14:paraId="2BD0A8E9" w14:textId="77777777" w:rsidR="006C4AE2" w:rsidRDefault="006C4AE2" w:rsidP="006C4AE2">
      <w:pPr>
        <w:pStyle w:val="Paragrafoelenco"/>
        <w:autoSpaceDE w:val="0"/>
        <w:autoSpaceDN w:val="0"/>
        <w:adjustRightInd w:val="0"/>
        <w:spacing w:after="0" w:line="240" w:lineRule="auto"/>
        <w:ind w:left="360" w:right="0"/>
        <w:jc w:val="both"/>
        <w:rPr>
          <w:sz w:val="28"/>
          <w:szCs w:val="28"/>
        </w:rPr>
      </w:pPr>
    </w:p>
    <w:p w14:paraId="5FD5EC44" w14:textId="77777777" w:rsidR="00646626" w:rsidRDefault="00646626" w:rsidP="006C4AE2">
      <w:pPr>
        <w:pStyle w:val="Paragrafoelenco"/>
        <w:autoSpaceDE w:val="0"/>
        <w:autoSpaceDN w:val="0"/>
        <w:adjustRightInd w:val="0"/>
        <w:spacing w:after="0" w:line="240" w:lineRule="auto"/>
        <w:ind w:left="360" w:right="0"/>
        <w:jc w:val="both"/>
        <w:rPr>
          <w:sz w:val="28"/>
          <w:szCs w:val="28"/>
        </w:rPr>
      </w:pPr>
    </w:p>
    <w:p w14:paraId="4219F5B4" w14:textId="77777777" w:rsidR="00646626" w:rsidRPr="006C4AE2" w:rsidRDefault="00646626" w:rsidP="006C4AE2">
      <w:pPr>
        <w:pStyle w:val="Paragrafoelenco"/>
        <w:autoSpaceDE w:val="0"/>
        <w:autoSpaceDN w:val="0"/>
        <w:adjustRightInd w:val="0"/>
        <w:spacing w:after="0" w:line="240" w:lineRule="auto"/>
        <w:ind w:left="360" w:right="0"/>
        <w:jc w:val="both"/>
        <w:rPr>
          <w:sz w:val="28"/>
          <w:szCs w:val="28"/>
        </w:rPr>
      </w:pPr>
    </w:p>
    <w:p w14:paraId="2FDD9D84" w14:textId="326D03E3" w:rsidR="009B2D77" w:rsidRDefault="00646626" w:rsidP="00646626">
      <w:pPr>
        <w:ind w:left="0"/>
        <w:jc w:val="right"/>
        <w:rPr>
          <w:noProof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283CAFD" wp14:editId="425306D4">
            <wp:extent cx="5731510" cy="2348230"/>
            <wp:effectExtent l="0" t="0" r="2540" b="0"/>
            <wp:docPr id="1422245517" name="Immagine 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45517" name="Immagine 7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 wp14:anchorId="18069C49" wp14:editId="1C93573E">
            <wp:extent cx="5731510" cy="1811655"/>
            <wp:effectExtent l="0" t="0" r="2540" b="0"/>
            <wp:docPr id="1043898530" name="Immagine 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8530" name="Immagine 8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 wp14:anchorId="43883153" wp14:editId="429399B2">
            <wp:extent cx="5731510" cy="1921510"/>
            <wp:effectExtent l="0" t="0" r="2540" b="2540"/>
            <wp:docPr id="1437152094" name="Immagine 12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2094" name="Immagine 12" descr="Immagine che contiene testo, Carattere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 wp14:anchorId="1B3AF023" wp14:editId="6B8EE8EA">
            <wp:extent cx="5731510" cy="956945"/>
            <wp:effectExtent l="0" t="0" r="2540" b="0"/>
            <wp:docPr id="1656188268" name="Immagine 1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88268" name="Immagine 15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72CF" w14:textId="4CD91A19" w:rsidR="00C132BD" w:rsidRDefault="00C132BD" w:rsidP="00C132BD">
      <w:pPr>
        <w:pStyle w:val="Paragrafoelenco"/>
        <w:ind w:left="360"/>
        <w:jc w:val="both"/>
        <w:rPr>
          <w:sz w:val="24"/>
          <w:szCs w:val="24"/>
        </w:rPr>
      </w:pPr>
    </w:p>
    <w:p w14:paraId="28D29248" w14:textId="77777777" w:rsidR="00646626" w:rsidRDefault="00646626" w:rsidP="00C132BD">
      <w:pPr>
        <w:pStyle w:val="Paragrafoelenco"/>
        <w:ind w:left="360"/>
        <w:jc w:val="both"/>
        <w:rPr>
          <w:sz w:val="24"/>
          <w:szCs w:val="24"/>
        </w:rPr>
      </w:pPr>
    </w:p>
    <w:p w14:paraId="25C47F4D" w14:textId="77777777" w:rsidR="00646626" w:rsidRDefault="00646626" w:rsidP="00646626">
      <w:pPr>
        <w:pStyle w:val="Paragrafoelenco"/>
        <w:ind w:left="360"/>
        <w:rPr>
          <w:sz w:val="24"/>
          <w:szCs w:val="24"/>
        </w:rPr>
      </w:pPr>
    </w:p>
    <w:p w14:paraId="721565E2" w14:textId="1F8594CB" w:rsidR="00646626" w:rsidRDefault="00646626" w:rsidP="00646626">
      <w:pPr>
        <w:pStyle w:val="Paragrafoelenc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FB484D" wp14:editId="3972654F">
            <wp:extent cx="5731510" cy="2030730"/>
            <wp:effectExtent l="0" t="0" r="2540" b="7620"/>
            <wp:docPr id="703145273" name="Immagine 17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45273" name="Immagine 17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328">
        <w:rPr>
          <w:noProof/>
          <w:sz w:val="24"/>
          <w:szCs w:val="24"/>
        </w:rPr>
        <w:drawing>
          <wp:inline distT="0" distB="0" distL="0" distR="0" wp14:anchorId="62A9F2CE" wp14:editId="5081A8F0">
            <wp:extent cx="5731510" cy="1706880"/>
            <wp:effectExtent l="0" t="0" r="2540" b="7620"/>
            <wp:docPr id="1104052749" name="Immagine 20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52749" name="Immagine 20" descr="Immagine che contiene testo, Carattere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5451" w14:textId="14C5261F" w:rsidR="00646626" w:rsidRDefault="00646626" w:rsidP="00646626">
      <w:pPr>
        <w:pStyle w:val="Paragrafoelenco"/>
        <w:ind w:left="360"/>
        <w:rPr>
          <w:sz w:val="24"/>
          <w:szCs w:val="24"/>
        </w:rPr>
      </w:pPr>
    </w:p>
    <w:p w14:paraId="6ACC3D91" w14:textId="77777777" w:rsidR="006F6328" w:rsidRPr="006F6328" w:rsidRDefault="006F6328" w:rsidP="006F6328">
      <w:pPr>
        <w:pStyle w:val="Paragrafoelenco"/>
        <w:numPr>
          <w:ilvl w:val="0"/>
          <w:numId w:val="21"/>
        </w:numPr>
        <w:rPr>
          <w:color w:val="C00000"/>
          <w:sz w:val="28"/>
          <w:szCs w:val="28"/>
        </w:rPr>
      </w:pPr>
      <w:r w:rsidRPr="006F6328">
        <w:rPr>
          <w:color w:val="C00000"/>
          <w:sz w:val="28"/>
          <w:szCs w:val="28"/>
        </w:rPr>
        <w:t xml:space="preserve">Implementazione query SQL </w:t>
      </w:r>
    </w:p>
    <w:p w14:paraId="3862DB0A" w14:textId="77777777" w:rsidR="006F6328" w:rsidRPr="006F6328" w:rsidRDefault="006F6328" w:rsidP="006F6328">
      <w:pPr>
        <w:pStyle w:val="Paragrafoelenco"/>
        <w:ind w:left="360"/>
        <w:rPr>
          <w:color w:val="FF0000"/>
          <w:sz w:val="28"/>
          <w:szCs w:val="28"/>
        </w:rPr>
      </w:pPr>
    </w:p>
    <w:p w14:paraId="4379CFBF" w14:textId="77777777" w:rsidR="006F6328" w:rsidRPr="006F6328" w:rsidRDefault="006F6328" w:rsidP="006F6328">
      <w:pPr>
        <w:pStyle w:val="Paragrafoelenco"/>
        <w:ind w:left="360"/>
        <w:jc w:val="both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1</w:t>
      </w:r>
      <w:r w:rsidRPr="006F6328">
        <w:rPr>
          <w:sz w:val="28"/>
          <w:szCs w:val="28"/>
        </w:rPr>
        <w:t xml:space="preserve">: </w:t>
      </w:r>
    </w:p>
    <w:p w14:paraId="3323A64F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79AFE8F5" w14:textId="77777777" w:rsidR="006F6328" w:rsidRPr="006F6328" w:rsidRDefault="006F6328" w:rsidP="006F6328">
      <w:pPr>
        <w:pStyle w:val="Paragrafoelenco"/>
        <w:ind w:left="420"/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proofErr w:type="gramStart"/>
      <w:r w:rsidRPr="006F6328">
        <w:rPr>
          <w:sz w:val="28"/>
          <w:szCs w:val="28"/>
        </w:rPr>
        <w:t>accountuser(</w:t>
      </w:r>
      <w:proofErr w:type="gramEnd"/>
      <w:r w:rsidRPr="006F6328">
        <w:rPr>
          <w:sz w:val="28"/>
          <w:szCs w:val="28"/>
        </w:rPr>
        <w:t>username, nome, cognome, passw, telefono, genere, dataNascita, indirizzo, email)</w:t>
      </w:r>
    </w:p>
    <w:p w14:paraId="6C88EB0C" w14:textId="77777777" w:rsidR="006F6328" w:rsidRPr="006F6328" w:rsidRDefault="006F6328" w:rsidP="006F6328">
      <w:pPr>
        <w:pStyle w:val="Paragrafoelenco"/>
        <w:ind w:left="420"/>
        <w:jc w:val="both"/>
        <w:rPr>
          <w:sz w:val="28"/>
          <w:szCs w:val="28"/>
        </w:rPr>
      </w:pPr>
      <w:r w:rsidRPr="006F6328">
        <w:rPr>
          <w:sz w:val="28"/>
          <w:szCs w:val="28"/>
        </w:rPr>
        <w:t>VALUES</w:t>
      </w:r>
    </w:p>
    <w:p w14:paraId="5BAE28DD" w14:textId="77777777" w:rsidR="006F6328" w:rsidRPr="006F6328" w:rsidRDefault="006F6328" w:rsidP="006F6328">
      <w:pPr>
        <w:pStyle w:val="Paragrafoelenco"/>
        <w:ind w:left="360" w:firstLine="360"/>
        <w:jc w:val="both"/>
        <w:rPr>
          <w:sz w:val="28"/>
          <w:szCs w:val="28"/>
        </w:rPr>
      </w:pPr>
      <w:r w:rsidRPr="006F6328">
        <w:rPr>
          <w:sz w:val="28"/>
          <w:szCs w:val="28"/>
        </w:rPr>
        <w:t xml:space="preserve">? , ? , ? , ? , ? , ? ,  ? , ? , ?  </w:t>
      </w:r>
    </w:p>
    <w:p w14:paraId="436289B7" w14:textId="77777777" w:rsidR="006F6328" w:rsidRPr="006F6328" w:rsidRDefault="006F6328" w:rsidP="006F6328">
      <w:pPr>
        <w:pStyle w:val="Paragrafoelenco"/>
        <w:ind w:left="360"/>
        <w:jc w:val="both"/>
        <w:rPr>
          <w:sz w:val="28"/>
          <w:szCs w:val="28"/>
        </w:rPr>
      </w:pPr>
      <w:r w:rsidRPr="006F6328">
        <w:rPr>
          <w:sz w:val="28"/>
          <w:szCs w:val="28"/>
        </w:rPr>
        <w:t xml:space="preserve">  ); </w:t>
      </w:r>
    </w:p>
    <w:p w14:paraId="364A0CBE" w14:textId="77777777" w:rsidR="006F6328" w:rsidRPr="006F6328" w:rsidRDefault="006F6328" w:rsidP="006F6328">
      <w:pPr>
        <w:ind w:left="720"/>
        <w:jc w:val="both"/>
        <w:rPr>
          <w:sz w:val="28"/>
          <w:szCs w:val="28"/>
        </w:rPr>
      </w:pPr>
      <w:r w:rsidRPr="006F6328">
        <w:rPr>
          <w:sz w:val="28"/>
          <w:szCs w:val="28"/>
        </w:rPr>
        <w:t xml:space="preserve">In base alla scelta dell’utente verranno effettuati gli inserimenti nelle tabelle Istruttore e/o Cliente </w:t>
      </w:r>
    </w:p>
    <w:p w14:paraId="51D7B801" w14:textId="77777777" w:rsidR="006F6328" w:rsidRPr="006F6328" w:rsidRDefault="006F6328" w:rsidP="006F6328">
      <w:pPr>
        <w:pStyle w:val="Paragrafoelenco"/>
        <w:numPr>
          <w:ilvl w:val="0"/>
          <w:numId w:val="25"/>
        </w:numPr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proofErr w:type="gramStart"/>
      <w:r w:rsidRPr="006F6328">
        <w:rPr>
          <w:sz w:val="28"/>
          <w:szCs w:val="28"/>
        </w:rPr>
        <w:t>istruttore(</w:t>
      </w:r>
      <w:proofErr w:type="gramEnd"/>
      <w:r w:rsidRPr="006F6328">
        <w:rPr>
          <w:sz w:val="28"/>
          <w:szCs w:val="28"/>
        </w:rPr>
        <w:t xml:space="preserve">username, oreLavoro, certificazione)    </w:t>
      </w:r>
    </w:p>
    <w:p w14:paraId="5BBAD62E" w14:textId="77777777" w:rsidR="006F6328" w:rsidRPr="006F6328" w:rsidRDefault="006F6328" w:rsidP="006F6328">
      <w:pPr>
        <w:pStyle w:val="Paragrafoelenco"/>
        <w:ind w:left="2160"/>
        <w:rPr>
          <w:sz w:val="28"/>
          <w:szCs w:val="28"/>
        </w:rPr>
      </w:pPr>
      <w:r w:rsidRPr="006F6328">
        <w:rPr>
          <w:sz w:val="28"/>
          <w:szCs w:val="28"/>
        </w:rPr>
        <w:t xml:space="preserve">VALUES </w:t>
      </w:r>
    </w:p>
    <w:p w14:paraId="29B7780E" w14:textId="77777777" w:rsidR="006F6328" w:rsidRPr="006F6328" w:rsidRDefault="006F6328" w:rsidP="006F6328">
      <w:pPr>
        <w:pStyle w:val="Paragrafoelenco"/>
        <w:ind w:left="2160"/>
        <w:rPr>
          <w:sz w:val="28"/>
          <w:szCs w:val="28"/>
        </w:rPr>
      </w:pPr>
      <w:r w:rsidRPr="006F6328">
        <w:rPr>
          <w:sz w:val="28"/>
          <w:szCs w:val="28"/>
        </w:rPr>
        <w:t>(</w:t>
      </w:r>
    </w:p>
    <w:p w14:paraId="7E8586A7" w14:textId="77777777" w:rsidR="006F6328" w:rsidRPr="006F6328" w:rsidRDefault="006F6328" w:rsidP="006F6328">
      <w:pPr>
        <w:pStyle w:val="Paragrafoelenco"/>
        <w:ind w:left="2160" w:firstLine="720"/>
        <w:jc w:val="both"/>
        <w:rPr>
          <w:sz w:val="28"/>
          <w:szCs w:val="28"/>
        </w:rPr>
      </w:pPr>
      <w:r w:rsidRPr="006F6328">
        <w:rPr>
          <w:sz w:val="28"/>
          <w:szCs w:val="28"/>
        </w:rPr>
        <w:t xml:space="preserve"> ? , ? , ?</w:t>
      </w:r>
    </w:p>
    <w:p w14:paraId="6AAD3448" w14:textId="77777777" w:rsidR="006F6328" w:rsidRDefault="006F6328" w:rsidP="006F6328">
      <w:pPr>
        <w:pStyle w:val="Paragrafoelenco"/>
        <w:ind w:left="2160"/>
        <w:jc w:val="both"/>
        <w:rPr>
          <w:sz w:val="28"/>
          <w:szCs w:val="28"/>
        </w:rPr>
      </w:pPr>
      <w:r w:rsidRPr="006F6328">
        <w:rPr>
          <w:sz w:val="28"/>
          <w:szCs w:val="28"/>
        </w:rPr>
        <w:lastRenderedPageBreak/>
        <w:t>);</w:t>
      </w:r>
    </w:p>
    <w:p w14:paraId="77CCE8EF" w14:textId="77777777" w:rsidR="006F6328" w:rsidRDefault="006F6328" w:rsidP="006F6328">
      <w:pPr>
        <w:pStyle w:val="Paragrafoelenco"/>
        <w:ind w:left="2160"/>
        <w:jc w:val="both"/>
        <w:rPr>
          <w:sz w:val="28"/>
          <w:szCs w:val="28"/>
        </w:rPr>
      </w:pPr>
    </w:p>
    <w:p w14:paraId="7E650642" w14:textId="2653CC2F" w:rsidR="006F6328" w:rsidRPr="006F6328" w:rsidRDefault="006F6328" w:rsidP="006F6328">
      <w:pPr>
        <w:pStyle w:val="Paragrafoelenco"/>
        <w:numPr>
          <w:ilvl w:val="0"/>
          <w:numId w:val="25"/>
        </w:numPr>
        <w:jc w:val="both"/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proofErr w:type="gramStart"/>
      <w:r w:rsidRPr="006F6328">
        <w:rPr>
          <w:sz w:val="28"/>
          <w:szCs w:val="28"/>
        </w:rPr>
        <w:t>Cliente(</w:t>
      </w:r>
      <w:proofErr w:type="gramEnd"/>
      <w:r w:rsidRPr="006F6328">
        <w:rPr>
          <w:sz w:val="28"/>
          <w:szCs w:val="28"/>
        </w:rPr>
        <w:t xml:space="preserve">username, altezza, peso, idprogrammanutrizionale) </w:t>
      </w:r>
    </w:p>
    <w:p w14:paraId="04AE1E8C" w14:textId="77777777" w:rsidR="006F6328" w:rsidRPr="006F6328" w:rsidRDefault="006F6328" w:rsidP="006F6328">
      <w:pPr>
        <w:pStyle w:val="Paragrafoelenco"/>
        <w:ind w:left="2160"/>
        <w:rPr>
          <w:sz w:val="28"/>
          <w:szCs w:val="28"/>
        </w:rPr>
      </w:pPr>
      <w:r w:rsidRPr="006F6328">
        <w:rPr>
          <w:sz w:val="28"/>
          <w:szCs w:val="28"/>
        </w:rPr>
        <w:t xml:space="preserve">VALUES </w:t>
      </w:r>
    </w:p>
    <w:p w14:paraId="26D68B0C" w14:textId="77777777" w:rsidR="006F6328" w:rsidRPr="006F6328" w:rsidRDefault="006F6328" w:rsidP="006F6328">
      <w:pPr>
        <w:pStyle w:val="Paragrafoelenco"/>
        <w:ind w:left="2160"/>
        <w:rPr>
          <w:sz w:val="28"/>
          <w:szCs w:val="28"/>
        </w:rPr>
      </w:pPr>
      <w:r w:rsidRPr="006F6328">
        <w:rPr>
          <w:sz w:val="28"/>
          <w:szCs w:val="28"/>
        </w:rPr>
        <w:t xml:space="preserve">( </w:t>
      </w:r>
    </w:p>
    <w:p w14:paraId="0FA108F4" w14:textId="77777777" w:rsidR="006F6328" w:rsidRPr="006F6328" w:rsidRDefault="006F6328" w:rsidP="006F6328">
      <w:pPr>
        <w:pStyle w:val="Paragrafoelenco"/>
        <w:ind w:left="2160" w:firstLine="720"/>
        <w:rPr>
          <w:sz w:val="28"/>
          <w:szCs w:val="28"/>
        </w:rPr>
      </w:pPr>
      <w:r w:rsidRPr="006F6328">
        <w:rPr>
          <w:sz w:val="28"/>
          <w:szCs w:val="28"/>
        </w:rPr>
        <w:t>? , ? , ? , ?</w:t>
      </w:r>
    </w:p>
    <w:p w14:paraId="2FE137F5" w14:textId="77777777" w:rsidR="006F6328" w:rsidRPr="006F6328" w:rsidRDefault="006F6328" w:rsidP="006F6328">
      <w:pPr>
        <w:ind w:left="1512" w:firstLine="648"/>
        <w:rPr>
          <w:sz w:val="28"/>
          <w:szCs w:val="28"/>
        </w:rPr>
      </w:pPr>
      <w:r w:rsidRPr="006F6328">
        <w:rPr>
          <w:sz w:val="28"/>
          <w:szCs w:val="28"/>
        </w:rPr>
        <w:t>);</w:t>
      </w:r>
    </w:p>
    <w:p w14:paraId="31612940" w14:textId="77777777" w:rsidR="006F6328" w:rsidRDefault="006F6328" w:rsidP="006F6328">
      <w:pPr>
        <w:ind w:left="0"/>
        <w:rPr>
          <w:b/>
          <w:bCs/>
          <w:sz w:val="28"/>
          <w:szCs w:val="28"/>
        </w:rPr>
      </w:pPr>
    </w:p>
    <w:p w14:paraId="6E2C7822" w14:textId="77785A95" w:rsidR="006F6328" w:rsidRPr="006F6328" w:rsidRDefault="006F6328" w:rsidP="006F6328">
      <w:pPr>
        <w:ind w:left="0" w:firstLine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2</w:t>
      </w:r>
      <w:r w:rsidRPr="006F6328">
        <w:rPr>
          <w:sz w:val="28"/>
          <w:szCs w:val="28"/>
        </w:rPr>
        <w:t>:</w:t>
      </w:r>
    </w:p>
    <w:p w14:paraId="3B09B127" w14:textId="77777777" w:rsidR="006F6328" w:rsidRPr="006F6328" w:rsidRDefault="006F6328" w:rsidP="006F6328">
      <w:pPr>
        <w:ind w:left="492"/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proofErr w:type="gramStart"/>
      <w:r w:rsidRPr="006F6328">
        <w:rPr>
          <w:sz w:val="28"/>
          <w:szCs w:val="28"/>
        </w:rPr>
        <w:t>messaggioinchat(</w:t>
      </w:r>
      <w:proofErr w:type="gramEnd"/>
      <w:r w:rsidRPr="006F6328">
        <w:rPr>
          <w:sz w:val="28"/>
          <w:szCs w:val="28"/>
        </w:rPr>
        <w:t xml:space="preserve">codice, username, argomento, orarioinvio, contenuto)               </w:t>
      </w:r>
    </w:p>
    <w:p w14:paraId="7DDE084B" w14:textId="77777777" w:rsidR="006F6328" w:rsidRPr="006F6328" w:rsidRDefault="006F6328" w:rsidP="006F6328">
      <w:pPr>
        <w:ind w:left="492"/>
        <w:rPr>
          <w:sz w:val="28"/>
          <w:szCs w:val="28"/>
        </w:rPr>
      </w:pPr>
      <w:proofErr w:type="gramStart"/>
      <w:r w:rsidRPr="006F6328">
        <w:rPr>
          <w:sz w:val="28"/>
          <w:szCs w:val="28"/>
        </w:rPr>
        <w:t>VALUES(</w:t>
      </w:r>
      <w:proofErr w:type="gramEnd"/>
    </w:p>
    <w:p w14:paraId="49F1315D" w14:textId="77777777" w:rsidR="006F6328" w:rsidRPr="006F6328" w:rsidRDefault="006F6328" w:rsidP="006F6328">
      <w:pPr>
        <w:ind w:firstLine="648"/>
        <w:rPr>
          <w:sz w:val="28"/>
          <w:szCs w:val="28"/>
        </w:rPr>
      </w:pPr>
      <w:r w:rsidRPr="006F6328">
        <w:rPr>
          <w:sz w:val="28"/>
          <w:szCs w:val="28"/>
        </w:rPr>
        <w:t xml:space="preserve"> ? , ? , ? , ? , ? , ?</w:t>
      </w:r>
    </w:p>
    <w:p w14:paraId="6420267C" w14:textId="0EDC0F06" w:rsid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 xml:space="preserve">   );</w:t>
      </w:r>
    </w:p>
    <w:p w14:paraId="483F8857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57E072DE" w14:textId="4C87A9D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3</w:t>
      </w:r>
      <w:r w:rsidRPr="006F6328">
        <w:rPr>
          <w:sz w:val="28"/>
          <w:szCs w:val="28"/>
        </w:rPr>
        <w:t>:</w:t>
      </w:r>
    </w:p>
    <w:p w14:paraId="58A38AA9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150B5156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proofErr w:type="gramStart"/>
      <w:r w:rsidRPr="006F6328">
        <w:rPr>
          <w:sz w:val="28"/>
          <w:szCs w:val="28"/>
        </w:rPr>
        <w:t>schedaallenamento(</w:t>
      </w:r>
      <w:proofErr w:type="gramEnd"/>
      <w:r w:rsidRPr="006F6328">
        <w:rPr>
          <w:sz w:val="28"/>
          <w:szCs w:val="28"/>
        </w:rPr>
        <w:t xml:space="preserve">codice, esercizi, tipologia)  </w:t>
      </w:r>
    </w:p>
    <w:p w14:paraId="6E3BFED8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VALUES</w:t>
      </w:r>
    </w:p>
    <w:p w14:paraId="0EACA3ED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(</w:t>
      </w:r>
    </w:p>
    <w:p w14:paraId="10196D87" w14:textId="77777777" w:rsidR="006F6328" w:rsidRPr="006F6328" w:rsidRDefault="006F6328" w:rsidP="006F6328">
      <w:pPr>
        <w:pStyle w:val="Paragrafoelenco"/>
        <w:ind w:left="360" w:firstLine="360"/>
        <w:rPr>
          <w:sz w:val="28"/>
          <w:szCs w:val="28"/>
        </w:rPr>
      </w:pPr>
      <w:r w:rsidRPr="006F6328">
        <w:rPr>
          <w:sz w:val="28"/>
          <w:szCs w:val="28"/>
        </w:rPr>
        <w:t>? , ? , ?</w:t>
      </w:r>
    </w:p>
    <w:p w14:paraId="3A8B90E3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);</w:t>
      </w:r>
    </w:p>
    <w:p w14:paraId="17421AD3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5E0BD9A2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Inserire una scheda allenamento comporta l’inserimento di un esercizio</w:t>
      </w:r>
    </w:p>
    <w:p w14:paraId="07A8F28C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776D9E67" w14:textId="77777777" w:rsidR="006F6328" w:rsidRPr="006F6328" w:rsidRDefault="006F6328" w:rsidP="006F6328">
      <w:pPr>
        <w:pStyle w:val="Paragrafoelenco"/>
        <w:ind w:left="1440"/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proofErr w:type="gramStart"/>
      <w:r w:rsidRPr="006F6328">
        <w:rPr>
          <w:sz w:val="28"/>
          <w:szCs w:val="28"/>
        </w:rPr>
        <w:t>esercizio(</w:t>
      </w:r>
      <w:proofErr w:type="gramEnd"/>
      <w:r w:rsidRPr="006F6328">
        <w:rPr>
          <w:sz w:val="28"/>
          <w:szCs w:val="28"/>
        </w:rPr>
        <w:t xml:space="preserve">codice, codiceschedaallenamento, nome)  </w:t>
      </w:r>
    </w:p>
    <w:p w14:paraId="4362C270" w14:textId="77777777" w:rsidR="006F6328" w:rsidRPr="006F6328" w:rsidRDefault="006F6328" w:rsidP="006F6328">
      <w:pPr>
        <w:pStyle w:val="Paragrafoelenco"/>
        <w:ind w:left="1080" w:firstLine="360"/>
        <w:rPr>
          <w:sz w:val="28"/>
          <w:szCs w:val="28"/>
        </w:rPr>
      </w:pPr>
      <w:r w:rsidRPr="006F6328">
        <w:rPr>
          <w:sz w:val="28"/>
          <w:szCs w:val="28"/>
        </w:rPr>
        <w:t>VALUES</w:t>
      </w:r>
    </w:p>
    <w:p w14:paraId="3ECA279E" w14:textId="77777777" w:rsidR="006F6328" w:rsidRPr="006F6328" w:rsidRDefault="006F6328" w:rsidP="006F6328">
      <w:pPr>
        <w:pStyle w:val="Paragrafoelenco"/>
        <w:ind w:firstLine="720"/>
        <w:rPr>
          <w:sz w:val="28"/>
          <w:szCs w:val="28"/>
        </w:rPr>
      </w:pPr>
      <w:r w:rsidRPr="006F6328">
        <w:rPr>
          <w:sz w:val="28"/>
          <w:szCs w:val="28"/>
        </w:rPr>
        <w:t>(</w:t>
      </w:r>
    </w:p>
    <w:p w14:paraId="6C5EA592" w14:textId="77777777" w:rsidR="006F6328" w:rsidRPr="006F6328" w:rsidRDefault="006F6328" w:rsidP="006F6328">
      <w:pPr>
        <w:pStyle w:val="Paragrafoelenco"/>
        <w:ind w:left="1440" w:firstLine="720"/>
        <w:rPr>
          <w:sz w:val="28"/>
          <w:szCs w:val="28"/>
        </w:rPr>
      </w:pPr>
      <w:r w:rsidRPr="006F6328">
        <w:rPr>
          <w:sz w:val="28"/>
          <w:szCs w:val="28"/>
        </w:rPr>
        <w:t>? , ? , ?</w:t>
      </w:r>
    </w:p>
    <w:p w14:paraId="0602D5B1" w14:textId="77777777" w:rsidR="006F6328" w:rsidRPr="006F6328" w:rsidRDefault="006F6328" w:rsidP="006F6328">
      <w:pPr>
        <w:pStyle w:val="Paragrafoelenco"/>
        <w:ind w:left="1080" w:firstLine="360"/>
        <w:rPr>
          <w:sz w:val="28"/>
          <w:szCs w:val="28"/>
        </w:rPr>
      </w:pPr>
      <w:r w:rsidRPr="006F6328">
        <w:rPr>
          <w:sz w:val="28"/>
          <w:szCs w:val="28"/>
        </w:rPr>
        <w:t>);</w:t>
      </w:r>
    </w:p>
    <w:p w14:paraId="35CCA052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753099B9" w14:textId="77777777" w:rsidR="006F6328" w:rsidRDefault="006F6328" w:rsidP="006F6328">
      <w:pPr>
        <w:ind w:left="0" w:firstLine="360"/>
        <w:rPr>
          <w:b/>
          <w:bCs/>
          <w:sz w:val="28"/>
          <w:szCs w:val="28"/>
        </w:rPr>
      </w:pPr>
    </w:p>
    <w:p w14:paraId="0EA90D69" w14:textId="77777777" w:rsidR="006F6328" w:rsidRDefault="006F6328" w:rsidP="006F6328">
      <w:pPr>
        <w:ind w:left="0" w:firstLine="360"/>
        <w:rPr>
          <w:b/>
          <w:bCs/>
          <w:sz w:val="28"/>
          <w:szCs w:val="28"/>
        </w:rPr>
      </w:pPr>
    </w:p>
    <w:p w14:paraId="5F929A07" w14:textId="648648F0" w:rsidR="006F6328" w:rsidRPr="006F6328" w:rsidRDefault="006F6328" w:rsidP="006F6328">
      <w:pPr>
        <w:ind w:left="0" w:firstLine="360"/>
        <w:rPr>
          <w:b/>
          <w:bCs/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4:</w:t>
      </w:r>
    </w:p>
    <w:p w14:paraId="1542BA51" w14:textId="31B3FE8E" w:rsidR="006F6328" w:rsidRPr="006F6328" w:rsidRDefault="006F6328" w:rsidP="006F6328">
      <w:pPr>
        <w:ind w:left="360"/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r w:rsidR="003E4D0F">
        <w:rPr>
          <w:sz w:val="28"/>
          <w:szCs w:val="28"/>
        </w:rPr>
        <w:t>c</w:t>
      </w:r>
      <w:r w:rsidRPr="006F6328">
        <w:rPr>
          <w:sz w:val="28"/>
          <w:szCs w:val="28"/>
        </w:rPr>
        <w:t>orso</w:t>
      </w:r>
      <w:r w:rsidR="003E4D0F">
        <w:rPr>
          <w:sz w:val="28"/>
          <w:szCs w:val="28"/>
        </w:rPr>
        <w:t xml:space="preserve"> </w:t>
      </w:r>
      <w:r w:rsidRPr="006F6328">
        <w:rPr>
          <w:sz w:val="28"/>
          <w:szCs w:val="28"/>
        </w:rPr>
        <w:t xml:space="preserve">(nome, descrizione, </w:t>
      </w:r>
      <w:proofErr w:type="gramStart"/>
      <w:r w:rsidRPr="006F6328">
        <w:rPr>
          <w:sz w:val="28"/>
          <w:szCs w:val="28"/>
        </w:rPr>
        <w:t>usernameistruttore)  VALUES</w:t>
      </w:r>
      <w:proofErr w:type="gramEnd"/>
    </w:p>
    <w:p w14:paraId="3BF2611C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(</w:t>
      </w:r>
    </w:p>
    <w:p w14:paraId="5C84450A" w14:textId="77777777" w:rsidR="006F6328" w:rsidRPr="006F6328" w:rsidRDefault="006F6328" w:rsidP="006F6328">
      <w:pPr>
        <w:pStyle w:val="Paragrafoelenco"/>
        <w:ind w:left="360" w:firstLine="360"/>
        <w:rPr>
          <w:sz w:val="28"/>
          <w:szCs w:val="28"/>
        </w:rPr>
      </w:pPr>
      <w:r w:rsidRPr="006F6328">
        <w:rPr>
          <w:sz w:val="28"/>
          <w:szCs w:val="28"/>
        </w:rPr>
        <w:t>? , ?, ?</w:t>
      </w:r>
    </w:p>
    <w:p w14:paraId="5959709D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);</w:t>
      </w:r>
    </w:p>
    <w:p w14:paraId="57422B06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207965EA" w14:textId="77777777" w:rsidR="006F6328" w:rsidRPr="006F6328" w:rsidRDefault="006F6328" w:rsidP="006F6328">
      <w:pPr>
        <w:pStyle w:val="Paragrafoelenco"/>
        <w:ind w:left="360"/>
        <w:rPr>
          <w:b/>
          <w:bCs/>
          <w:sz w:val="28"/>
          <w:szCs w:val="28"/>
        </w:rPr>
      </w:pPr>
    </w:p>
    <w:p w14:paraId="6C478896" w14:textId="77777777" w:rsidR="006F6328" w:rsidRPr="006F6328" w:rsidRDefault="006F6328" w:rsidP="006F6328">
      <w:pPr>
        <w:pStyle w:val="Paragrafoelenco"/>
        <w:ind w:left="360"/>
        <w:rPr>
          <w:b/>
          <w:bCs/>
          <w:sz w:val="28"/>
          <w:szCs w:val="28"/>
        </w:rPr>
      </w:pPr>
    </w:p>
    <w:p w14:paraId="0F4FE6BE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5</w:t>
      </w:r>
      <w:r w:rsidRPr="006F6328">
        <w:rPr>
          <w:sz w:val="28"/>
          <w:szCs w:val="28"/>
        </w:rPr>
        <w:t>:</w:t>
      </w:r>
    </w:p>
    <w:p w14:paraId="0753D16E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35962A99" w14:textId="4781094B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INSERT INTO attrezzatura</w:t>
      </w:r>
      <w:r w:rsidR="003E4D0F">
        <w:rPr>
          <w:sz w:val="28"/>
          <w:szCs w:val="28"/>
        </w:rPr>
        <w:t xml:space="preserve"> </w:t>
      </w:r>
      <w:r w:rsidRPr="006F6328">
        <w:rPr>
          <w:sz w:val="28"/>
          <w:szCs w:val="28"/>
        </w:rPr>
        <w:t xml:space="preserve">(codiceserie, tipo, stato, quantità, nome)  </w:t>
      </w:r>
    </w:p>
    <w:p w14:paraId="5CED0DEA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VALUES</w:t>
      </w:r>
    </w:p>
    <w:p w14:paraId="0D3BBE26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(</w:t>
      </w:r>
    </w:p>
    <w:p w14:paraId="47FA801C" w14:textId="77777777" w:rsidR="006F6328" w:rsidRPr="006F6328" w:rsidRDefault="006F6328" w:rsidP="006F6328">
      <w:pPr>
        <w:ind w:firstLine="648"/>
        <w:rPr>
          <w:sz w:val="28"/>
          <w:szCs w:val="28"/>
        </w:rPr>
      </w:pPr>
      <w:r w:rsidRPr="006F6328">
        <w:rPr>
          <w:sz w:val="28"/>
          <w:szCs w:val="28"/>
        </w:rPr>
        <w:t>? , ? , ? , ? , ?</w:t>
      </w:r>
    </w:p>
    <w:p w14:paraId="701196DF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);</w:t>
      </w:r>
    </w:p>
    <w:p w14:paraId="6DD5EE02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4318AC73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Inserire una nuova attrezzatura comporta la registrazione di una nuova utilizzazione con un cliente</w:t>
      </w:r>
    </w:p>
    <w:p w14:paraId="249C9D02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2740186A" w14:textId="79337E4B" w:rsidR="006F6328" w:rsidRPr="006F6328" w:rsidRDefault="006F6328" w:rsidP="006F6328">
      <w:pPr>
        <w:pStyle w:val="Paragrafoelenco"/>
        <w:ind w:left="1440"/>
        <w:rPr>
          <w:sz w:val="28"/>
          <w:szCs w:val="28"/>
        </w:rPr>
      </w:pPr>
      <w:r w:rsidRPr="006F6328">
        <w:rPr>
          <w:sz w:val="28"/>
          <w:szCs w:val="28"/>
        </w:rPr>
        <w:t>INSERT INTO utilizza</w:t>
      </w:r>
      <w:r w:rsidR="003E4D0F">
        <w:rPr>
          <w:sz w:val="28"/>
          <w:szCs w:val="28"/>
        </w:rPr>
        <w:t xml:space="preserve"> </w:t>
      </w:r>
      <w:r w:rsidRPr="006F6328">
        <w:rPr>
          <w:sz w:val="28"/>
          <w:szCs w:val="28"/>
        </w:rPr>
        <w:t xml:space="preserve">(usernamecliente, codiceserieattrezzatura)  </w:t>
      </w:r>
    </w:p>
    <w:p w14:paraId="60F5674F" w14:textId="77777777" w:rsidR="006F6328" w:rsidRPr="006F6328" w:rsidRDefault="006F6328" w:rsidP="006F6328">
      <w:pPr>
        <w:pStyle w:val="Paragrafoelenco"/>
        <w:ind w:left="1080" w:firstLine="360"/>
        <w:rPr>
          <w:sz w:val="28"/>
          <w:szCs w:val="28"/>
        </w:rPr>
      </w:pPr>
      <w:r w:rsidRPr="006F6328">
        <w:rPr>
          <w:sz w:val="28"/>
          <w:szCs w:val="28"/>
        </w:rPr>
        <w:t>VALUES</w:t>
      </w:r>
    </w:p>
    <w:p w14:paraId="41892282" w14:textId="77777777" w:rsidR="006F6328" w:rsidRPr="006F6328" w:rsidRDefault="006F6328" w:rsidP="006F6328">
      <w:pPr>
        <w:pStyle w:val="Paragrafoelenco"/>
        <w:ind w:firstLine="720"/>
        <w:rPr>
          <w:sz w:val="28"/>
          <w:szCs w:val="28"/>
        </w:rPr>
      </w:pPr>
      <w:r w:rsidRPr="006F6328">
        <w:rPr>
          <w:sz w:val="28"/>
          <w:szCs w:val="28"/>
        </w:rPr>
        <w:t>(</w:t>
      </w:r>
    </w:p>
    <w:p w14:paraId="44FDA2C7" w14:textId="77777777" w:rsidR="006F6328" w:rsidRPr="006F6328" w:rsidRDefault="006F6328" w:rsidP="006F6328">
      <w:pPr>
        <w:ind w:left="2232"/>
        <w:rPr>
          <w:sz w:val="28"/>
          <w:szCs w:val="28"/>
        </w:rPr>
      </w:pPr>
      <w:r w:rsidRPr="006F6328">
        <w:rPr>
          <w:sz w:val="28"/>
          <w:szCs w:val="28"/>
        </w:rPr>
        <w:t xml:space="preserve">? , ? </w:t>
      </w:r>
    </w:p>
    <w:p w14:paraId="515A860E" w14:textId="77777777" w:rsidR="006F6328" w:rsidRPr="006F6328" w:rsidRDefault="006F6328" w:rsidP="006F6328">
      <w:pPr>
        <w:pStyle w:val="Paragrafoelenco"/>
        <w:ind w:left="1080" w:firstLine="360"/>
        <w:rPr>
          <w:sz w:val="28"/>
          <w:szCs w:val="28"/>
        </w:rPr>
      </w:pPr>
      <w:r w:rsidRPr="006F6328">
        <w:rPr>
          <w:sz w:val="28"/>
          <w:szCs w:val="28"/>
        </w:rPr>
        <w:t>);</w:t>
      </w:r>
    </w:p>
    <w:p w14:paraId="18D5B828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5A068DAD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6</w:t>
      </w:r>
      <w:r w:rsidRPr="006F6328">
        <w:rPr>
          <w:sz w:val="28"/>
          <w:szCs w:val="28"/>
        </w:rPr>
        <w:t>:</w:t>
      </w:r>
    </w:p>
    <w:p w14:paraId="48761A10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75D2A715" w14:textId="6A036CA8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r w:rsidR="003E4D0F">
        <w:rPr>
          <w:sz w:val="28"/>
          <w:szCs w:val="28"/>
        </w:rPr>
        <w:t>a</w:t>
      </w:r>
      <w:r w:rsidRPr="006F6328">
        <w:rPr>
          <w:sz w:val="28"/>
          <w:szCs w:val="28"/>
        </w:rPr>
        <w:t>bbonamento</w:t>
      </w:r>
      <w:r w:rsidR="003E4D0F">
        <w:rPr>
          <w:sz w:val="28"/>
          <w:szCs w:val="28"/>
        </w:rPr>
        <w:t xml:space="preserve"> </w:t>
      </w:r>
      <w:r w:rsidRPr="006F6328">
        <w:rPr>
          <w:sz w:val="28"/>
          <w:szCs w:val="28"/>
        </w:rPr>
        <w:t xml:space="preserve">(id, tipo, tariffa, usernamecliente)  </w:t>
      </w:r>
    </w:p>
    <w:p w14:paraId="2D60D794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VALUES</w:t>
      </w:r>
    </w:p>
    <w:p w14:paraId="773B017C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(</w:t>
      </w:r>
    </w:p>
    <w:p w14:paraId="2DB4DF25" w14:textId="77777777" w:rsidR="006F6328" w:rsidRPr="006F6328" w:rsidRDefault="006F6328" w:rsidP="006F6328">
      <w:pPr>
        <w:pStyle w:val="Paragrafoelenco"/>
        <w:ind w:left="360" w:firstLine="360"/>
        <w:rPr>
          <w:sz w:val="28"/>
          <w:szCs w:val="28"/>
        </w:rPr>
      </w:pPr>
      <w:r w:rsidRPr="006F6328">
        <w:rPr>
          <w:sz w:val="28"/>
          <w:szCs w:val="28"/>
        </w:rPr>
        <w:lastRenderedPageBreak/>
        <w:t>? , ? , ? , ?</w:t>
      </w:r>
    </w:p>
    <w:p w14:paraId="0EE153E7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);</w:t>
      </w:r>
    </w:p>
    <w:p w14:paraId="755C8700" w14:textId="77777777" w:rsidR="006F6328" w:rsidRPr="006F6328" w:rsidRDefault="006F6328" w:rsidP="006F6328">
      <w:pPr>
        <w:ind w:left="0" w:firstLine="360"/>
        <w:rPr>
          <w:b/>
          <w:bCs/>
          <w:sz w:val="28"/>
          <w:szCs w:val="28"/>
        </w:rPr>
      </w:pPr>
      <w:r w:rsidRPr="006F6328">
        <w:rPr>
          <w:b/>
          <w:bCs/>
          <w:sz w:val="28"/>
          <w:szCs w:val="28"/>
        </w:rPr>
        <w:t xml:space="preserve">Operazione 7: </w:t>
      </w:r>
    </w:p>
    <w:p w14:paraId="79B41324" w14:textId="206C638B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INSERT INTO programmanutrizionale</w:t>
      </w:r>
      <w:r w:rsidR="003E4D0F">
        <w:rPr>
          <w:sz w:val="28"/>
          <w:szCs w:val="28"/>
        </w:rPr>
        <w:t xml:space="preserve"> </w:t>
      </w:r>
      <w:r w:rsidRPr="006F6328">
        <w:rPr>
          <w:sz w:val="28"/>
          <w:szCs w:val="28"/>
        </w:rPr>
        <w:t xml:space="preserve">(id, pianoali, obiettivo)  </w:t>
      </w:r>
    </w:p>
    <w:p w14:paraId="0C4F4DEF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VALUES</w:t>
      </w:r>
    </w:p>
    <w:p w14:paraId="596D750E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(</w:t>
      </w:r>
    </w:p>
    <w:p w14:paraId="573092DF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 xml:space="preserve">      ? , ? , ?</w:t>
      </w:r>
    </w:p>
    <w:p w14:paraId="2B288153" w14:textId="0B871EC9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);</w:t>
      </w:r>
    </w:p>
    <w:p w14:paraId="4BF6178E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3AF28A96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8</w:t>
      </w:r>
      <w:r w:rsidRPr="006F6328">
        <w:rPr>
          <w:sz w:val="28"/>
          <w:szCs w:val="28"/>
        </w:rPr>
        <w:t>:</w:t>
      </w:r>
    </w:p>
    <w:p w14:paraId="05BB7AD5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2D5B52A5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SELECT </w:t>
      </w:r>
      <w:proofErr w:type="gramStart"/>
      <w:r w:rsidRPr="00116F92">
        <w:rPr>
          <w:sz w:val="28"/>
          <w:szCs w:val="28"/>
        </w:rPr>
        <w:t>COUNT(</w:t>
      </w:r>
      <w:proofErr w:type="gramEnd"/>
      <w:r w:rsidRPr="00116F92">
        <w:rPr>
          <w:sz w:val="28"/>
          <w:szCs w:val="28"/>
        </w:rPr>
        <w:t>*) as NumCorsi</w:t>
      </w:r>
    </w:p>
    <w:p w14:paraId="237E4847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FROM istruttore as i, corso as c</w:t>
      </w:r>
    </w:p>
    <w:p w14:paraId="35CE973C" w14:textId="3EA79872" w:rsidR="006F6328" w:rsidRDefault="00116F92" w:rsidP="00116F92">
      <w:pPr>
        <w:pStyle w:val="Paragrafoelenco"/>
        <w:ind w:left="360"/>
        <w:rPr>
          <w:sz w:val="28"/>
          <w:szCs w:val="28"/>
        </w:rPr>
      </w:pPr>
      <w:proofErr w:type="gramStart"/>
      <w:r w:rsidRPr="00116F92">
        <w:rPr>
          <w:sz w:val="28"/>
          <w:szCs w:val="28"/>
        </w:rPr>
        <w:t>WHERE  i</w:t>
      </w:r>
      <w:proofErr w:type="gramEnd"/>
      <w:r w:rsidRPr="00116F92">
        <w:rPr>
          <w:sz w:val="28"/>
          <w:szCs w:val="28"/>
        </w:rPr>
        <w:t>.username=c.usernameistruttore;</w:t>
      </w:r>
    </w:p>
    <w:p w14:paraId="3A336650" w14:textId="77777777" w:rsidR="00116F92" w:rsidRPr="006F6328" w:rsidRDefault="00116F92" w:rsidP="00116F92">
      <w:pPr>
        <w:pStyle w:val="Paragrafoelenco"/>
        <w:ind w:left="360"/>
        <w:rPr>
          <w:sz w:val="28"/>
          <w:szCs w:val="28"/>
        </w:rPr>
      </w:pPr>
    </w:p>
    <w:p w14:paraId="184C2B97" w14:textId="77777777" w:rsidR="00116F92" w:rsidRDefault="006F6328" w:rsidP="00116F92">
      <w:pPr>
        <w:pStyle w:val="Paragrafoelenco"/>
        <w:ind w:left="360"/>
        <w:rPr>
          <w:b/>
          <w:bCs/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9:</w:t>
      </w:r>
    </w:p>
    <w:p w14:paraId="1D384FEB" w14:textId="77777777" w:rsidR="00116F92" w:rsidRDefault="00116F92" w:rsidP="00116F92">
      <w:pPr>
        <w:pStyle w:val="Paragrafoelenco"/>
        <w:ind w:left="360"/>
        <w:rPr>
          <w:b/>
          <w:bCs/>
          <w:sz w:val="28"/>
          <w:szCs w:val="28"/>
        </w:rPr>
      </w:pPr>
    </w:p>
    <w:p w14:paraId="27CD5E61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SELECT SUM(</w:t>
      </w:r>
      <w:proofErr w:type="gramStart"/>
      <w:r w:rsidRPr="00116F92">
        <w:rPr>
          <w:sz w:val="28"/>
          <w:szCs w:val="28"/>
        </w:rPr>
        <w:t>a.tariffa</w:t>
      </w:r>
      <w:proofErr w:type="gramEnd"/>
      <w:r w:rsidRPr="00116F92">
        <w:rPr>
          <w:sz w:val="28"/>
          <w:szCs w:val="28"/>
        </w:rPr>
        <w:t>) as TariffeTot</w:t>
      </w:r>
    </w:p>
    <w:p w14:paraId="0CAA7D2B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FROM cliente as c, abbonamento as a</w:t>
      </w:r>
    </w:p>
    <w:p w14:paraId="3B63B479" w14:textId="03908A81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WHERE </w:t>
      </w:r>
      <w:proofErr w:type="gramStart"/>
      <w:r w:rsidRPr="00116F92">
        <w:rPr>
          <w:sz w:val="28"/>
          <w:szCs w:val="28"/>
        </w:rPr>
        <w:t>c.username</w:t>
      </w:r>
      <w:proofErr w:type="gramEnd"/>
      <w:r w:rsidRPr="00116F92">
        <w:rPr>
          <w:sz w:val="28"/>
          <w:szCs w:val="28"/>
        </w:rPr>
        <w:t>=a.usernamecliente;</w:t>
      </w:r>
    </w:p>
    <w:p w14:paraId="110A8F45" w14:textId="77777777" w:rsidR="00116F92" w:rsidRDefault="00116F92" w:rsidP="00116F92">
      <w:pPr>
        <w:pStyle w:val="Paragrafoelenco"/>
        <w:ind w:left="360"/>
        <w:rPr>
          <w:b/>
          <w:bCs/>
          <w:sz w:val="28"/>
          <w:szCs w:val="28"/>
        </w:rPr>
      </w:pPr>
    </w:p>
    <w:p w14:paraId="5D5A5F11" w14:textId="145EB9CC" w:rsidR="006F6328" w:rsidRPr="00116F92" w:rsidRDefault="006F6328" w:rsidP="00116F92">
      <w:pPr>
        <w:pStyle w:val="Paragrafoelenco"/>
        <w:ind w:left="360"/>
        <w:rPr>
          <w:b/>
          <w:bCs/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10</w:t>
      </w:r>
      <w:r w:rsidRPr="006F6328">
        <w:rPr>
          <w:sz w:val="28"/>
          <w:szCs w:val="28"/>
        </w:rPr>
        <w:t>:</w:t>
      </w:r>
    </w:p>
    <w:p w14:paraId="6EFDFBBF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DELETE FROM attrezzatura</w:t>
      </w:r>
    </w:p>
    <w:p w14:paraId="20AFAFCC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sz w:val="28"/>
          <w:szCs w:val="28"/>
        </w:rPr>
        <w:t>WHERE stato =’In manutenzione’;</w:t>
      </w:r>
    </w:p>
    <w:p w14:paraId="0EF7DDAF" w14:textId="77777777" w:rsidR="006F6328" w:rsidRPr="006F6328" w:rsidRDefault="006F6328" w:rsidP="006F6328">
      <w:pPr>
        <w:pStyle w:val="Paragrafoelenco"/>
        <w:ind w:left="360"/>
        <w:rPr>
          <w:b/>
          <w:bCs/>
          <w:sz w:val="28"/>
          <w:szCs w:val="28"/>
        </w:rPr>
      </w:pPr>
    </w:p>
    <w:p w14:paraId="5F80206C" w14:textId="77777777" w:rsidR="00116F92" w:rsidRDefault="006F6328" w:rsidP="00116F92">
      <w:pPr>
        <w:pStyle w:val="Paragrafoelenco"/>
        <w:ind w:left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11</w:t>
      </w:r>
      <w:r w:rsidRPr="006F6328">
        <w:rPr>
          <w:sz w:val="28"/>
          <w:szCs w:val="28"/>
        </w:rPr>
        <w:t>:</w:t>
      </w:r>
    </w:p>
    <w:p w14:paraId="59CC2E0A" w14:textId="77777777" w:rsidR="00116F92" w:rsidRDefault="00116F92" w:rsidP="00116F92">
      <w:pPr>
        <w:pStyle w:val="Paragrafoelenco"/>
        <w:ind w:left="360"/>
        <w:rPr>
          <w:b/>
          <w:bCs/>
          <w:sz w:val="28"/>
          <w:szCs w:val="28"/>
        </w:rPr>
      </w:pPr>
    </w:p>
    <w:p w14:paraId="5A6C0230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SELECT p.id</w:t>
      </w:r>
    </w:p>
    <w:p w14:paraId="7C9CDC80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FROM programmanutrizionale as p</w:t>
      </w:r>
    </w:p>
    <w:p w14:paraId="24AE65A7" w14:textId="28C41E60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WHERE pianoali = 'Aumento massa muscolare';</w:t>
      </w:r>
    </w:p>
    <w:p w14:paraId="2B4AACD9" w14:textId="77777777" w:rsidR="00116F92" w:rsidRDefault="00116F92" w:rsidP="00116F92">
      <w:pPr>
        <w:pStyle w:val="Paragrafoelenco"/>
        <w:ind w:left="360"/>
        <w:rPr>
          <w:b/>
          <w:bCs/>
          <w:sz w:val="28"/>
          <w:szCs w:val="28"/>
        </w:rPr>
      </w:pPr>
    </w:p>
    <w:p w14:paraId="41721966" w14:textId="42412F9B" w:rsidR="006F6328" w:rsidRPr="00116F92" w:rsidRDefault="006F6328" w:rsidP="00116F92">
      <w:pPr>
        <w:pStyle w:val="Paragrafoelenco"/>
        <w:ind w:left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 xml:space="preserve">Operazione 12: </w:t>
      </w:r>
    </w:p>
    <w:p w14:paraId="55825635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SELECT </w:t>
      </w:r>
      <w:proofErr w:type="gramStart"/>
      <w:r w:rsidRPr="00116F92">
        <w:rPr>
          <w:sz w:val="28"/>
          <w:szCs w:val="28"/>
        </w:rPr>
        <w:t>i.username</w:t>
      </w:r>
      <w:proofErr w:type="gramEnd"/>
    </w:p>
    <w:p w14:paraId="0432166F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FROM istruttore as i</w:t>
      </w:r>
    </w:p>
    <w:p w14:paraId="10935860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WHERE </w:t>
      </w:r>
      <w:proofErr w:type="gramStart"/>
      <w:r w:rsidRPr="00116F92">
        <w:rPr>
          <w:sz w:val="28"/>
          <w:szCs w:val="28"/>
        </w:rPr>
        <w:t>i.oreLavoro</w:t>
      </w:r>
      <w:proofErr w:type="gramEnd"/>
      <w:r w:rsidRPr="00116F92">
        <w:rPr>
          <w:sz w:val="28"/>
          <w:szCs w:val="28"/>
        </w:rPr>
        <w:t xml:space="preserve"> &gt; 3</w:t>
      </w:r>
    </w:p>
    <w:p w14:paraId="17FD7C9B" w14:textId="7FB20941" w:rsidR="006F6328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ORDER BY </w:t>
      </w:r>
      <w:proofErr w:type="gramStart"/>
      <w:r w:rsidRPr="00116F92">
        <w:rPr>
          <w:sz w:val="28"/>
          <w:szCs w:val="28"/>
        </w:rPr>
        <w:t>i.username</w:t>
      </w:r>
      <w:proofErr w:type="gramEnd"/>
      <w:r w:rsidRPr="00116F92">
        <w:rPr>
          <w:sz w:val="28"/>
          <w:szCs w:val="28"/>
        </w:rPr>
        <w:t xml:space="preserve"> DESC;</w:t>
      </w:r>
    </w:p>
    <w:p w14:paraId="39AC2320" w14:textId="77777777" w:rsidR="00116F92" w:rsidRPr="006F6328" w:rsidRDefault="00116F92" w:rsidP="00116F92">
      <w:pPr>
        <w:pStyle w:val="Paragrafoelenco"/>
        <w:ind w:left="360"/>
        <w:rPr>
          <w:b/>
          <w:bCs/>
          <w:sz w:val="28"/>
          <w:szCs w:val="28"/>
        </w:rPr>
      </w:pPr>
    </w:p>
    <w:p w14:paraId="72A217C1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lastRenderedPageBreak/>
        <w:t>Operazione 13</w:t>
      </w:r>
      <w:r w:rsidRPr="006F6328">
        <w:rPr>
          <w:sz w:val="28"/>
          <w:szCs w:val="28"/>
        </w:rPr>
        <w:t>:</w:t>
      </w:r>
    </w:p>
    <w:p w14:paraId="4F7631F6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</w:p>
    <w:p w14:paraId="3A6755FD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SELECT </w:t>
      </w:r>
      <w:proofErr w:type="gramStart"/>
      <w:r w:rsidRPr="00116F92">
        <w:rPr>
          <w:sz w:val="28"/>
          <w:szCs w:val="28"/>
        </w:rPr>
        <w:t>m.contenuto</w:t>
      </w:r>
      <w:proofErr w:type="gramEnd"/>
      <w:r w:rsidRPr="00116F92">
        <w:rPr>
          <w:sz w:val="28"/>
          <w:szCs w:val="28"/>
        </w:rPr>
        <w:t>, m.username</w:t>
      </w:r>
    </w:p>
    <w:p w14:paraId="295AB084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FROM messaggioinchat as m</w:t>
      </w:r>
    </w:p>
    <w:p w14:paraId="66BEFB11" w14:textId="25C1EEFF" w:rsidR="006F6328" w:rsidRPr="006F6328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WHERE </w:t>
      </w:r>
      <w:proofErr w:type="gramStart"/>
      <w:r w:rsidRPr="00116F92">
        <w:rPr>
          <w:sz w:val="28"/>
          <w:szCs w:val="28"/>
        </w:rPr>
        <w:t>m.contenuto</w:t>
      </w:r>
      <w:proofErr w:type="gramEnd"/>
      <w:r w:rsidRPr="00116F92">
        <w:rPr>
          <w:sz w:val="28"/>
          <w:szCs w:val="28"/>
        </w:rPr>
        <w:t xml:space="preserve"> LIKE '%</w:t>
      </w:r>
      <w:r w:rsidR="00191351">
        <w:rPr>
          <w:sz w:val="28"/>
          <w:szCs w:val="28"/>
        </w:rPr>
        <w:t>?</w:t>
      </w:r>
      <w:r w:rsidRPr="00116F92">
        <w:rPr>
          <w:sz w:val="28"/>
          <w:szCs w:val="28"/>
        </w:rPr>
        <w:t>%';</w:t>
      </w:r>
    </w:p>
    <w:p w14:paraId="47B2A965" w14:textId="77777777" w:rsidR="006F6328" w:rsidRPr="006F6328" w:rsidRDefault="006F6328" w:rsidP="006F6328">
      <w:pPr>
        <w:pStyle w:val="Paragrafoelenco"/>
        <w:ind w:left="360"/>
        <w:rPr>
          <w:b/>
          <w:bCs/>
          <w:sz w:val="28"/>
          <w:szCs w:val="28"/>
        </w:rPr>
      </w:pPr>
    </w:p>
    <w:p w14:paraId="44767BD5" w14:textId="77777777" w:rsidR="006F6328" w:rsidRPr="00191351" w:rsidRDefault="006F6328" w:rsidP="00191351">
      <w:pPr>
        <w:ind w:left="0"/>
        <w:rPr>
          <w:b/>
          <w:bCs/>
          <w:sz w:val="28"/>
          <w:szCs w:val="28"/>
        </w:rPr>
      </w:pPr>
    </w:p>
    <w:p w14:paraId="10796755" w14:textId="77777777" w:rsidR="006F6328" w:rsidRPr="006F6328" w:rsidRDefault="006F6328" w:rsidP="006F6328">
      <w:pPr>
        <w:pStyle w:val="Paragrafoelenco"/>
        <w:ind w:left="360"/>
        <w:rPr>
          <w:b/>
          <w:bCs/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14:</w:t>
      </w:r>
    </w:p>
    <w:p w14:paraId="1C7DF043" w14:textId="77777777" w:rsidR="006F6328" w:rsidRPr="006F6328" w:rsidRDefault="006F6328" w:rsidP="006F6328">
      <w:pPr>
        <w:pStyle w:val="Paragrafoelenco"/>
        <w:ind w:left="360"/>
        <w:rPr>
          <w:b/>
          <w:bCs/>
          <w:sz w:val="28"/>
          <w:szCs w:val="28"/>
        </w:rPr>
      </w:pPr>
    </w:p>
    <w:p w14:paraId="34909E42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SELECT a.nome, a.tipo</w:t>
      </w:r>
    </w:p>
    <w:p w14:paraId="2B141608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FROM attrezzatura as a</w:t>
      </w:r>
    </w:p>
    <w:p w14:paraId="3C9DF265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WHERE </w:t>
      </w:r>
      <w:proofErr w:type="gramStart"/>
      <w:r w:rsidRPr="00116F92">
        <w:rPr>
          <w:sz w:val="28"/>
          <w:szCs w:val="28"/>
        </w:rPr>
        <w:t>a.codiceserie</w:t>
      </w:r>
      <w:proofErr w:type="gramEnd"/>
      <w:r w:rsidRPr="00116F92">
        <w:rPr>
          <w:sz w:val="28"/>
          <w:szCs w:val="28"/>
        </w:rPr>
        <w:t xml:space="preserve"> IN  (</w:t>
      </w:r>
    </w:p>
    <w:p w14:paraId="1268DD18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  </w:t>
      </w:r>
      <w:proofErr w:type="gramStart"/>
      <w:r w:rsidRPr="00116F92">
        <w:rPr>
          <w:sz w:val="28"/>
          <w:szCs w:val="28"/>
        </w:rPr>
        <w:t>SELECT  u</w:t>
      </w:r>
      <w:proofErr w:type="gramEnd"/>
      <w:r w:rsidRPr="00116F92">
        <w:rPr>
          <w:sz w:val="28"/>
          <w:szCs w:val="28"/>
        </w:rPr>
        <w:t>.codiceserieAttrezzatura</w:t>
      </w:r>
    </w:p>
    <w:p w14:paraId="5BF6915F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  <w:t xml:space="preserve">  FROM utilizza as u</w:t>
      </w:r>
    </w:p>
    <w:p w14:paraId="1D33D76F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  <w:t xml:space="preserve">  </w:t>
      </w:r>
      <w:proofErr w:type="gramStart"/>
      <w:r w:rsidRPr="00116F92">
        <w:rPr>
          <w:sz w:val="28"/>
          <w:szCs w:val="28"/>
        </w:rPr>
        <w:t>WHERE  u</w:t>
      </w:r>
      <w:proofErr w:type="gramEnd"/>
      <w:r w:rsidRPr="00116F92">
        <w:rPr>
          <w:sz w:val="28"/>
          <w:szCs w:val="28"/>
        </w:rPr>
        <w:t>.usernamecliente IN (</w:t>
      </w:r>
    </w:p>
    <w:p w14:paraId="68DC82B5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  <w:t xml:space="preserve">   </w:t>
      </w:r>
      <w:r w:rsidRPr="00116F92">
        <w:rPr>
          <w:sz w:val="28"/>
          <w:szCs w:val="28"/>
        </w:rPr>
        <w:tab/>
        <w:t xml:space="preserve">SELECT </w:t>
      </w:r>
      <w:proofErr w:type="gramStart"/>
      <w:r w:rsidRPr="00116F92">
        <w:rPr>
          <w:sz w:val="28"/>
          <w:szCs w:val="28"/>
        </w:rPr>
        <w:t>c.username</w:t>
      </w:r>
      <w:proofErr w:type="gramEnd"/>
    </w:p>
    <w:p w14:paraId="6E8F3B3C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  <w:t xml:space="preserve">   </w:t>
      </w:r>
      <w:r w:rsidRPr="00116F92">
        <w:rPr>
          <w:sz w:val="28"/>
          <w:szCs w:val="28"/>
        </w:rPr>
        <w:tab/>
        <w:t>FROM cliente as c</w:t>
      </w:r>
    </w:p>
    <w:p w14:paraId="07E052B4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  <w:t xml:space="preserve"> </w:t>
      </w:r>
      <w:r w:rsidRPr="00116F92">
        <w:rPr>
          <w:sz w:val="28"/>
          <w:szCs w:val="28"/>
        </w:rPr>
        <w:tab/>
      </w:r>
      <w:proofErr w:type="gramStart"/>
      <w:r w:rsidRPr="00116F92">
        <w:rPr>
          <w:sz w:val="28"/>
          <w:szCs w:val="28"/>
        </w:rPr>
        <w:t>WHERE  c</w:t>
      </w:r>
      <w:proofErr w:type="gramEnd"/>
      <w:r w:rsidRPr="00116F92">
        <w:rPr>
          <w:sz w:val="28"/>
          <w:szCs w:val="28"/>
        </w:rPr>
        <w:t>.altezza= '?'</w:t>
      </w:r>
    </w:p>
    <w:p w14:paraId="43D17811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  <w:t xml:space="preserve">           )</w:t>
      </w:r>
    </w:p>
    <w:p w14:paraId="63E1012E" w14:textId="77777777" w:rsid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 </w:t>
      </w:r>
      <w:r w:rsidRPr="00116F92">
        <w:rPr>
          <w:sz w:val="28"/>
          <w:szCs w:val="28"/>
        </w:rPr>
        <w:tab/>
      </w:r>
      <w:r w:rsidRPr="00116F92">
        <w:rPr>
          <w:sz w:val="28"/>
          <w:szCs w:val="28"/>
        </w:rPr>
        <w:tab/>
        <w:t>);</w:t>
      </w:r>
    </w:p>
    <w:p w14:paraId="28DA3708" w14:textId="77777777" w:rsidR="00116F92" w:rsidRDefault="00116F92" w:rsidP="00116F92">
      <w:pPr>
        <w:pStyle w:val="Paragrafoelenco"/>
        <w:ind w:left="360"/>
        <w:rPr>
          <w:sz w:val="28"/>
          <w:szCs w:val="28"/>
        </w:rPr>
      </w:pPr>
    </w:p>
    <w:p w14:paraId="6033746E" w14:textId="49F721D8" w:rsidR="00F52943" w:rsidRDefault="006F6328" w:rsidP="00116F92">
      <w:pPr>
        <w:pStyle w:val="Paragrafoelenco"/>
        <w:ind w:left="360"/>
        <w:rPr>
          <w:b/>
          <w:bCs/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15:</w:t>
      </w:r>
    </w:p>
    <w:p w14:paraId="51569E72" w14:textId="77777777" w:rsidR="00F52943" w:rsidRDefault="00F52943" w:rsidP="00F52943">
      <w:pPr>
        <w:pStyle w:val="Paragrafoelenco"/>
        <w:ind w:left="360"/>
        <w:rPr>
          <w:b/>
          <w:bCs/>
          <w:sz w:val="28"/>
          <w:szCs w:val="28"/>
        </w:rPr>
      </w:pPr>
    </w:p>
    <w:p w14:paraId="24CAB422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proofErr w:type="gramStart"/>
      <w:r w:rsidRPr="00116F92">
        <w:rPr>
          <w:sz w:val="28"/>
          <w:szCs w:val="28"/>
        </w:rPr>
        <w:t>SELECT  i</w:t>
      </w:r>
      <w:proofErr w:type="gramEnd"/>
      <w:r w:rsidRPr="00116F92">
        <w:rPr>
          <w:sz w:val="28"/>
          <w:szCs w:val="28"/>
        </w:rPr>
        <w:t>.username</w:t>
      </w:r>
    </w:p>
    <w:p w14:paraId="0F6D51D9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>FROM     istruttore as i</w:t>
      </w:r>
    </w:p>
    <w:p w14:paraId="6FE9AEF9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proofErr w:type="gramStart"/>
      <w:r w:rsidRPr="00116F92">
        <w:rPr>
          <w:sz w:val="28"/>
          <w:szCs w:val="28"/>
        </w:rPr>
        <w:t>WHERE  i</w:t>
      </w:r>
      <w:proofErr w:type="gramEnd"/>
      <w:r w:rsidRPr="00116F92">
        <w:rPr>
          <w:sz w:val="28"/>
          <w:szCs w:val="28"/>
        </w:rPr>
        <w:t>.username IN  (</w:t>
      </w:r>
    </w:p>
    <w:p w14:paraId="72EA68AF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  SELECT </w:t>
      </w:r>
      <w:proofErr w:type="gramStart"/>
      <w:r w:rsidRPr="00116F92">
        <w:rPr>
          <w:sz w:val="28"/>
          <w:szCs w:val="28"/>
        </w:rPr>
        <w:t>c.usernameistruttore</w:t>
      </w:r>
      <w:proofErr w:type="gramEnd"/>
    </w:p>
    <w:p w14:paraId="25BF06E0" w14:textId="77777777" w:rsidR="00116F92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  FROM corso as c</w:t>
      </w:r>
    </w:p>
    <w:p w14:paraId="04186EC5" w14:textId="003E1E88" w:rsidR="00F52943" w:rsidRPr="00116F92" w:rsidRDefault="00116F92" w:rsidP="00116F92">
      <w:pPr>
        <w:pStyle w:val="Paragrafoelenco"/>
        <w:ind w:left="360"/>
        <w:rPr>
          <w:sz w:val="28"/>
          <w:szCs w:val="28"/>
        </w:rPr>
      </w:pPr>
      <w:r w:rsidRPr="00116F92">
        <w:rPr>
          <w:sz w:val="28"/>
          <w:szCs w:val="28"/>
        </w:rPr>
        <w:t xml:space="preserve">  )</w:t>
      </w:r>
      <w:r>
        <w:rPr>
          <w:sz w:val="28"/>
          <w:szCs w:val="28"/>
        </w:rPr>
        <w:t>;</w:t>
      </w:r>
    </w:p>
    <w:p w14:paraId="11FFF67F" w14:textId="77777777" w:rsidR="00F52943" w:rsidRDefault="00F52943" w:rsidP="00F52943">
      <w:pPr>
        <w:pStyle w:val="Paragrafoelenco"/>
        <w:ind w:left="360"/>
        <w:rPr>
          <w:b/>
          <w:bCs/>
          <w:sz w:val="28"/>
          <w:szCs w:val="28"/>
        </w:rPr>
      </w:pPr>
    </w:p>
    <w:p w14:paraId="4DA286E6" w14:textId="385E3ABB" w:rsidR="006F6328" w:rsidRPr="00F52943" w:rsidRDefault="006F6328" w:rsidP="00F52943">
      <w:pPr>
        <w:pStyle w:val="Paragrafoelenco"/>
        <w:ind w:left="360"/>
        <w:rPr>
          <w:b/>
          <w:bCs/>
          <w:sz w:val="28"/>
          <w:szCs w:val="28"/>
        </w:rPr>
      </w:pPr>
      <w:r w:rsidRPr="00F52943">
        <w:rPr>
          <w:b/>
          <w:bCs/>
          <w:sz w:val="28"/>
          <w:szCs w:val="28"/>
        </w:rPr>
        <w:t>Operazione 16</w:t>
      </w:r>
      <w:r w:rsidRPr="00F52943">
        <w:rPr>
          <w:sz w:val="28"/>
          <w:szCs w:val="28"/>
        </w:rPr>
        <w:t>:</w:t>
      </w:r>
    </w:p>
    <w:p w14:paraId="597E7E5B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 xml:space="preserve">SELECT </w:t>
      </w:r>
      <w:r w:rsidRPr="00F52943">
        <w:rPr>
          <w:sz w:val="28"/>
          <w:szCs w:val="28"/>
        </w:rPr>
        <w:tab/>
        <w:t>*</w:t>
      </w:r>
    </w:p>
    <w:p w14:paraId="64C25F85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 xml:space="preserve">FROM </w:t>
      </w:r>
      <w:r w:rsidRPr="00F52943">
        <w:rPr>
          <w:sz w:val="28"/>
          <w:szCs w:val="28"/>
        </w:rPr>
        <w:tab/>
      </w:r>
      <w:r w:rsidRPr="00F52943">
        <w:rPr>
          <w:sz w:val="28"/>
          <w:szCs w:val="28"/>
        </w:rPr>
        <w:tab/>
        <w:t>abbonamento as a</w:t>
      </w:r>
    </w:p>
    <w:p w14:paraId="0FD751D4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>WHERE</w:t>
      </w:r>
      <w:r w:rsidRPr="00F52943">
        <w:rPr>
          <w:sz w:val="28"/>
          <w:szCs w:val="28"/>
        </w:rPr>
        <w:tab/>
      </w:r>
      <w:r w:rsidRPr="00F52943">
        <w:rPr>
          <w:sz w:val="28"/>
          <w:szCs w:val="28"/>
        </w:rPr>
        <w:tab/>
        <w:t>usernamecliente IN (</w:t>
      </w:r>
    </w:p>
    <w:p w14:paraId="526AE3B1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 xml:space="preserve">    </w:t>
      </w:r>
      <w:r w:rsidRPr="00F52943">
        <w:rPr>
          <w:sz w:val="28"/>
          <w:szCs w:val="28"/>
        </w:rPr>
        <w:tab/>
      </w:r>
      <w:r w:rsidRPr="00F52943">
        <w:rPr>
          <w:sz w:val="28"/>
          <w:szCs w:val="28"/>
        </w:rPr>
        <w:tab/>
        <w:t xml:space="preserve">SELECT </w:t>
      </w:r>
      <w:r w:rsidRPr="00F52943">
        <w:rPr>
          <w:sz w:val="28"/>
          <w:szCs w:val="28"/>
        </w:rPr>
        <w:tab/>
        <w:t>username</w:t>
      </w:r>
    </w:p>
    <w:p w14:paraId="69ADE78C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 xml:space="preserve">   </w:t>
      </w:r>
      <w:r w:rsidRPr="00F52943">
        <w:rPr>
          <w:sz w:val="28"/>
          <w:szCs w:val="28"/>
        </w:rPr>
        <w:tab/>
      </w:r>
      <w:r w:rsidRPr="00F52943">
        <w:rPr>
          <w:sz w:val="28"/>
          <w:szCs w:val="28"/>
        </w:rPr>
        <w:tab/>
        <w:t xml:space="preserve">FROM </w:t>
      </w:r>
      <w:r w:rsidRPr="00F52943">
        <w:rPr>
          <w:sz w:val="28"/>
          <w:szCs w:val="28"/>
        </w:rPr>
        <w:tab/>
        <w:t>accountuser as acc</w:t>
      </w:r>
    </w:p>
    <w:p w14:paraId="4F98D56D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 xml:space="preserve">  </w:t>
      </w:r>
      <w:r w:rsidRPr="00F52943">
        <w:rPr>
          <w:sz w:val="28"/>
          <w:szCs w:val="28"/>
        </w:rPr>
        <w:tab/>
        <w:t xml:space="preserve">  </w:t>
      </w:r>
      <w:r w:rsidRPr="00F52943">
        <w:rPr>
          <w:sz w:val="28"/>
          <w:szCs w:val="28"/>
        </w:rPr>
        <w:tab/>
        <w:t xml:space="preserve">WHERE </w:t>
      </w:r>
      <w:r w:rsidRPr="00F52943">
        <w:rPr>
          <w:sz w:val="28"/>
          <w:szCs w:val="28"/>
        </w:rPr>
        <w:tab/>
        <w:t>genere = 'Femmina'</w:t>
      </w:r>
    </w:p>
    <w:p w14:paraId="101AE4D1" w14:textId="3540A232" w:rsidR="006F6328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lastRenderedPageBreak/>
        <w:t>);</w:t>
      </w:r>
    </w:p>
    <w:p w14:paraId="5AE8ACE6" w14:textId="77777777" w:rsidR="00F52943" w:rsidRPr="006F6328" w:rsidRDefault="00F52943" w:rsidP="00F52943">
      <w:pPr>
        <w:pStyle w:val="Paragrafoelenco"/>
        <w:ind w:left="360"/>
        <w:rPr>
          <w:b/>
          <w:bCs/>
          <w:sz w:val="28"/>
          <w:szCs w:val="28"/>
        </w:rPr>
      </w:pPr>
    </w:p>
    <w:p w14:paraId="72C8D787" w14:textId="77777777" w:rsidR="006F6328" w:rsidRPr="006F6328" w:rsidRDefault="006F6328" w:rsidP="006F6328">
      <w:pPr>
        <w:pStyle w:val="Paragrafoelenco"/>
        <w:ind w:left="360"/>
        <w:rPr>
          <w:sz w:val="28"/>
          <w:szCs w:val="28"/>
        </w:rPr>
      </w:pPr>
      <w:r w:rsidRPr="006F6328">
        <w:rPr>
          <w:b/>
          <w:bCs/>
          <w:sz w:val="28"/>
          <w:szCs w:val="28"/>
        </w:rPr>
        <w:t>Operazione 17</w:t>
      </w:r>
      <w:r w:rsidRPr="006F6328">
        <w:rPr>
          <w:sz w:val="28"/>
          <w:szCs w:val="28"/>
        </w:rPr>
        <w:t>:</w:t>
      </w:r>
    </w:p>
    <w:p w14:paraId="1E013953" w14:textId="081A1C1A" w:rsidR="006F6328" w:rsidRPr="006F6328" w:rsidRDefault="006F6328" w:rsidP="006F6328">
      <w:pPr>
        <w:ind w:left="0" w:firstLine="360"/>
        <w:rPr>
          <w:sz w:val="28"/>
          <w:szCs w:val="28"/>
        </w:rPr>
      </w:pPr>
      <w:r w:rsidRPr="006F6328">
        <w:rPr>
          <w:sz w:val="28"/>
          <w:szCs w:val="28"/>
        </w:rPr>
        <w:t xml:space="preserve">INSERT INTO </w:t>
      </w:r>
      <w:r>
        <w:rPr>
          <w:sz w:val="28"/>
          <w:szCs w:val="28"/>
        </w:rPr>
        <w:t>u</w:t>
      </w:r>
      <w:r w:rsidRPr="006F6328">
        <w:rPr>
          <w:sz w:val="28"/>
          <w:szCs w:val="28"/>
        </w:rPr>
        <w:t>tilizza (usernamecliente, codiceserieattrezzatura)</w:t>
      </w:r>
    </w:p>
    <w:p w14:paraId="3000F28E" w14:textId="77777777" w:rsidR="006F6328" w:rsidRPr="006F6328" w:rsidRDefault="006F6328" w:rsidP="006F6328">
      <w:pPr>
        <w:ind w:left="0" w:firstLine="360"/>
        <w:rPr>
          <w:sz w:val="28"/>
          <w:szCs w:val="28"/>
        </w:rPr>
      </w:pPr>
      <w:r w:rsidRPr="006F6328">
        <w:rPr>
          <w:sz w:val="28"/>
          <w:szCs w:val="28"/>
        </w:rPr>
        <w:t>VALUES (</w:t>
      </w:r>
    </w:p>
    <w:p w14:paraId="2F65FD6A" w14:textId="77777777" w:rsidR="006F6328" w:rsidRPr="006F6328" w:rsidRDefault="006F6328" w:rsidP="006F6328">
      <w:pPr>
        <w:ind w:left="0" w:firstLine="360"/>
        <w:rPr>
          <w:sz w:val="28"/>
          <w:szCs w:val="28"/>
        </w:rPr>
      </w:pPr>
      <w:r w:rsidRPr="006F6328">
        <w:rPr>
          <w:sz w:val="28"/>
          <w:szCs w:val="28"/>
        </w:rPr>
        <w:t>‘ ? ’, ‘ ? ’</w:t>
      </w:r>
    </w:p>
    <w:p w14:paraId="76B79E73" w14:textId="77777777" w:rsidR="006F6328" w:rsidRPr="006F6328" w:rsidRDefault="006F6328" w:rsidP="006F6328">
      <w:pPr>
        <w:ind w:left="0" w:firstLine="360"/>
        <w:rPr>
          <w:b/>
          <w:bCs/>
          <w:sz w:val="28"/>
          <w:szCs w:val="28"/>
        </w:rPr>
      </w:pPr>
      <w:r w:rsidRPr="006F6328">
        <w:rPr>
          <w:sz w:val="28"/>
          <w:szCs w:val="28"/>
        </w:rPr>
        <w:t>);</w:t>
      </w:r>
      <w:r w:rsidRPr="006F6328">
        <w:rPr>
          <w:b/>
          <w:bCs/>
          <w:sz w:val="28"/>
          <w:szCs w:val="28"/>
        </w:rPr>
        <w:t xml:space="preserve"> </w:t>
      </w:r>
    </w:p>
    <w:p w14:paraId="7D46A4E6" w14:textId="77777777" w:rsidR="006F6328" w:rsidRPr="006F6328" w:rsidRDefault="006F6328" w:rsidP="006F6328">
      <w:pPr>
        <w:ind w:left="0" w:firstLine="360"/>
        <w:rPr>
          <w:b/>
          <w:bCs/>
          <w:sz w:val="28"/>
          <w:szCs w:val="28"/>
        </w:rPr>
      </w:pPr>
      <w:r w:rsidRPr="006F6328">
        <w:rPr>
          <w:b/>
          <w:bCs/>
          <w:sz w:val="28"/>
          <w:szCs w:val="28"/>
        </w:rPr>
        <w:t xml:space="preserve">Operazione 18: </w:t>
      </w:r>
    </w:p>
    <w:p w14:paraId="2EFA2049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>SELECT *</w:t>
      </w:r>
    </w:p>
    <w:p w14:paraId="4CB56BB5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>FROM messaggioinchat</w:t>
      </w:r>
    </w:p>
    <w:p w14:paraId="66F1DAC4" w14:textId="77777777" w:rsidR="00F52943" w:rsidRPr="00F52943" w:rsidRDefault="00F52943" w:rsidP="00F52943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>WHERE argomento = 'allenamento'</w:t>
      </w:r>
    </w:p>
    <w:p w14:paraId="5F2D6B8F" w14:textId="6C843DDD" w:rsidR="00B55255" w:rsidRDefault="00F52943" w:rsidP="00B55255">
      <w:pPr>
        <w:pStyle w:val="Paragrafoelenco"/>
        <w:ind w:left="360"/>
        <w:rPr>
          <w:sz w:val="28"/>
          <w:szCs w:val="28"/>
        </w:rPr>
      </w:pPr>
      <w:r w:rsidRPr="00F52943">
        <w:rPr>
          <w:sz w:val="28"/>
          <w:szCs w:val="28"/>
        </w:rPr>
        <w:t>ORDER BY orarioinvio;</w:t>
      </w:r>
    </w:p>
    <w:p w14:paraId="6823310B" w14:textId="77777777" w:rsidR="00B55255" w:rsidRDefault="00B55255" w:rsidP="00B55255">
      <w:pPr>
        <w:pStyle w:val="Paragrafoelenco"/>
        <w:ind w:left="360"/>
        <w:rPr>
          <w:sz w:val="28"/>
          <w:szCs w:val="28"/>
        </w:rPr>
      </w:pPr>
    </w:p>
    <w:p w14:paraId="6569D048" w14:textId="77777777" w:rsidR="00B55255" w:rsidRPr="00B55255" w:rsidRDefault="00B55255" w:rsidP="00B55255">
      <w:pPr>
        <w:pStyle w:val="Paragrafoelenco"/>
        <w:ind w:left="360"/>
        <w:rPr>
          <w:color w:val="C00000"/>
          <w:sz w:val="28"/>
          <w:szCs w:val="28"/>
        </w:rPr>
      </w:pPr>
    </w:p>
    <w:p w14:paraId="4E10F945" w14:textId="08282FD3" w:rsidR="00B55255" w:rsidRPr="00B55255" w:rsidRDefault="00B55255" w:rsidP="00B55255">
      <w:pPr>
        <w:pStyle w:val="Paragrafoelenco"/>
        <w:ind w:left="360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  <w:r>
        <w:rPr>
          <w:color w:val="C00000"/>
          <w:sz w:val="28"/>
          <w:szCs w:val="28"/>
        </w:rPr>
        <w:tab/>
      </w:r>
    </w:p>
    <w:p w14:paraId="5DAF2754" w14:textId="070E63A2" w:rsidR="00B55255" w:rsidRPr="00B55255" w:rsidRDefault="00B55255" w:rsidP="00B55255">
      <w:pPr>
        <w:pStyle w:val="Paragrafoelenco"/>
        <w:numPr>
          <w:ilvl w:val="0"/>
          <w:numId w:val="21"/>
        </w:numPr>
        <w:rPr>
          <w:color w:val="C00000"/>
          <w:sz w:val="28"/>
          <w:szCs w:val="28"/>
        </w:rPr>
      </w:pPr>
      <w:r w:rsidRPr="00B55255">
        <w:rPr>
          <w:color w:val="C00000"/>
          <w:sz w:val="28"/>
          <w:szCs w:val="28"/>
        </w:rPr>
        <w:lastRenderedPageBreak/>
        <w:t>Test dell’applicazione Jav</w:t>
      </w:r>
      <w:r w:rsidRPr="00B55255">
        <w:rPr>
          <w:color w:val="C00000"/>
          <w:sz w:val="28"/>
          <w:szCs w:val="28"/>
        </w:rPr>
        <w:t>a</w:t>
      </w:r>
    </w:p>
    <w:p w14:paraId="44C836CF" w14:textId="0C770BF6" w:rsidR="006F6328" w:rsidRDefault="00B55255" w:rsidP="00B55255">
      <w:pPr>
        <w:ind w:left="0"/>
        <w:rPr>
          <w:sz w:val="24"/>
          <w:szCs w:val="24"/>
        </w:rPr>
      </w:pPr>
      <w:r w:rsidRPr="00B55255">
        <w:rPr>
          <w:sz w:val="28"/>
          <w:szCs w:val="28"/>
        </w:rPr>
        <w:t>All’avvio dell’applicazione, si simula l’accesso alla piattaforma tramite account già esistente nel database oppure attraverso la registrazione di un nuovo account, tramite i seguenti frame</w:t>
      </w:r>
      <w:r w:rsidRPr="00B55255">
        <w:rPr>
          <w:sz w:val="24"/>
          <w:szCs w:val="24"/>
        </w:rPr>
        <w:t>:</w:t>
      </w:r>
    </w:p>
    <w:p w14:paraId="7646C325" w14:textId="77777777" w:rsidR="00B55255" w:rsidRDefault="00B55255" w:rsidP="00B55255">
      <w:pPr>
        <w:ind w:left="0"/>
        <w:rPr>
          <w:sz w:val="24"/>
          <w:szCs w:val="24"/>
        </w:rPr>
      </w:pPr>
    </w:p>
    <w:p w14:paraId="6812A227" w14:textId="2278C9B0" w:rsidR="00B55255" w:rsidRDefault="00ED6F17" w:rsidP="00ED6F17">
      <w:pPr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B5976C" wp14:editId="5E4107BD">
                <wp:simplePos x="0" y="0"/>
                <wp:positionH relativeFrom="column">
                  <wp:posOffset>2111797</wp:posOffset>
                </wp:positionH>
                <wp:positionV relativeFrom="paragraph">
                  <wp:posOffset>1717675</wp:posOffset>
                </wp:positionV>
                <wp:extent cx="893869" cy="1401233"/>
                <wp:effectExtent l="171450" t="38100" r="0" b="161290"/>
                <wp:wrapNone/>
                <wp:docPr id="1217369849" name="Connettore a gomi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869" cy="1401233"/>
                        </a:xfrm>
                        <a:prstGeom prst="bentConnector3">
                          <a:avLst>
                            <a:gd name="adj1" fmla="val -13884"/>
                          </a:avLst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B016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6" o:spid="_x0000_s1026" type="#_x0000_t34" style="position:absolute;margin-left:166.3pt;margin-top:135.25pt;width:70.4pt;height:11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" adj="-2999" strokecolor="#c00000" strokeweight="6pt">
                <v:stroke endarrow="block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3AAF6C" wp14:editId="7199E5BC">
                <wp:simplePos x="0" y="0"/>
                <wp:positionH relativeFrom="column">
                  <wp:posOffset>981710</wp:posOffset>
                </wp:positionH>
                <wp:positionV relativeFrom="paragraph">
                  <wp:posOffset>1323975</wp:posOffset>
                </wp:positionV>
                <wp:extent cx="1201844" cy="2455122"/>
                <wp:effectExtent l="171450" t="38100" r="17780" b="40640"/>
                <wp:wrapNone/>
                <wp:docPr id="1479062803" name="Connettore a gomi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1844" cy="2455122"/>
                        </a:xfrm>
                        <a:prstGeom prst="bentConnector3">
                          <a:avLst>
                            <a:gd name="adj1" fmla="val 100265"/>
                          </a:avLst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2195C" id="Connettore a gomito 6" o:spid="_x0000_s1026" type="#_x0000_t34" style="position:absolute;margin-left:77.3pt;margin-top:104.25pt;width:94.65pt;height:193.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" adj="21657" strokecolor="#c00000" strokeweight="6pt">
                <v:stroke endarrow="block"/>
              </v:shape>
            </w:pict>
          </mc:Fallback>
        </mc:AlternateContent>
      </w:r>
      <w:r w:rsidR="00B55255">
        <w:rPr>
          <w:color w:val="FF0000"/>
          <w:sz w:val="24"/>
          <w:szCs w:val="24"/>
        </w:rPr>
        <w:t xml:space="preserve">   </w:t>
      </w:r>
      <w:r w:rsidR="00B55255">
        <w:rPr>
          <w:color w:val="FF0000"/>
          <w:sz w:val="24"/>
          <w:szCs w:val="24"/>
        </w:rPr>
        <w:tab/>
      </w:r>
      <w:r w:rsidR="00B55255">
        <w:rPr>
          <w:color w:val="FF0000"/>
          <w:sz w:val="24"/>
          <w:szCs w:val="24"/>
        </w:rPr>
        <w:tab/>
      </w:r>
      <w:r w:rsidR="00B55255">
        <w:rPr>
          <w:color w:val="FF0000"/>
          <w:sz w:val="24"/>
          <w:szCs w:val="24"/>
        </w:rPr>
        <w:tab/>
      </w:r>
      <w:r w:rsidR="00B55255">
        <w:rPr>
          <w:noProof/>
          <w:color w:val="FF0000"/>
          <w:sz w:val="24"/>
          <w:szCs w:val="24"/>
        </w:rPr>
        <w:drawing>
          <wp:inline distT="0" distB="0" distL="0" distR="0" wp14:anchorId="4191756E" wp14:editId="5979EBA9">
            <wp:extent cx="2442975" cy="1876040"/>
            <wp:effectExtent l="0" t="0" r="0" b="0"/>
            <wp:docPr id="531607933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07933" name="Immagine 1" descr="Immagine che contiene testo, schermata, Carattere, Marchi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4053" cy="18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4204" w14:textId="3D48873B" w:rsidR="00B55255" w:rsidRDefault="00ED6F17" w:rsidP="00ED6F17">
      <w:pPr>
        <w:ind w:left="0"/>
        <w:jc w:val="right"/>
        <w:rPr>
          <w:color w:val="FF0000"/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 wp14:anchorId="054446A8" wp14:editId="0AD8C7B8">
            <wp:extent cx="2548810" cy="1837266"/>
            <wp:effectExtent l="0" t="0" r="4445" b="0"/>
            <wp:docPr id="1143541093" name="Immagine 4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41093" name="Immagine 4" descr="Immagine che contiene testo, schermata, Caratte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4183" cy="184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200C" w14:textId="2A728388" w:rsidR="00B55255" w:rsidRPr="00ED6F17" w:rsidRDefault="00ED6F17" w:rsidP="00B55255">
      <w:pPr>
        <w:ind w:left="0"/>
        <w:rPr>
          <w:color w:val="C0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7B478A6A" wp14:editId="2CEC7766">
            <wp:extent cx="2446867" cy="1791050"/>
            <wp:effectExtent l="0" t="0" r="0" b="0"/>
            <wp:docPr id="1996425179" name="Immagine 3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25179" name="Immagine 3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3469" cy="18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  <w:szCs w:val="24"/>
        </w:rPr>
        <w:t xml:space="preserve">   </w:t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 w:rsidRPr="00ED6F17">
        <w:rPr>
          <w:color w:val="C00000"/>
          <w:sz w:val="24"/>
          <w:szCs w:val="24"/>
        </w:rPr>
        <w:t>L’operazione 1 è effettuata qui</w:t>
      </w:r>
    </w:p>
    <w:p w14:paraId="56991A8C" w14:textId="0DBA2CAF" w:rsidR="00B55255" w:rsidRDefault="00B55255" w:rsidP="00B55255">
      <w:pPr>
        <w:ind w:left="0"/>
        <w:rPr>
          <w:color w:val="FF0000"/>
          <w:sz w:val="24"/>
          <w:szCs w:val="24"/>
        </w:rPr>
      </w:pPr>
    </w:p>
    <w:p w14:paraId="08447C02" w14:textId="4EE7DE11" w:rsidR="00ED6F17" w:rsidRDefault="00ED6F17" w:rsidP="00B55255">
      <w:pPr>
        <w:ind w:left="0"/>
        <w:rPr>
          <w:color w:val="FF0000"/>
          <w:sz w:val="24"/>
          <w:szCs w:val="24"/>
        </w:rPr>
      </w:pPr>
    </w:p>
    <w:p w14:paraId="40C14E23" w14:textId="77777777" w:rsidR="00ED6F17" w:rsidRDefault="00ED6F17" w:rsidP="00B55255">
      <w:pPr>
        <w:ind w:left="0"/>
        <w:rPr>
          <w:color w:val="FF0000"/>
          <w:sz w:val="24"/>
          <w:szCs w:val="24"/>
        </w:rPr>
      </w:pPr>
    </w:p>
    <w:p w14:paraId="60171577" w14:textId="70F765D1" w:rsidR="00ED6F17" w:rsidRDefault="00ED6F17" w:rsidP="00B55255">
      <w:pPr>
        <w:ind w:left="0"/>
        <w:rPr>
          <w:sz w:val="28"/>
          <w:szCs w:val="28"/>
        </w:rPr>
      </w:pPr>
      <w:r w:rsidRPr="00ED6F17">
        <w:rPr>
          <w:sz w:val="28"/>
          <w:szCs w:val="28"/>
        </w:rPr>
        <w:lastRenderedPageBreak/>
        <w:t>Ad accesso effettuato si possono testare tutte le query attraverso l’apposita interfaccia grafica:</w:t>
      </w:r>
    </w:p>
    <w:p w14:paraId="32A7485D" w14:textId="77777777" w:rsidR="00F55D98" w:rsidRDefault="00F55D98" w:rsidP="00B55255">
      <w:pPr>
        <w:ind w:left="0"/>
        <w:rPr>
          <w:sz w:val="28"/>
          <w:szCs w:val="28"/>
        </w:rPr>
      </w:pPr>
    </w:p>
    <w:p w14:paraId="3EED9C29" w14:textId="77777777" w:rsidR="00F55D98" w:rsidRPr="00ED6F17" w:rsidRDefault="00F55D98" w:rsidP="00B55255">
      <w:pPr>
        <w:ind w:left="0"/>
        <w:rPr>
          <w:color w:val="FF0000"/>
          <w:sz w:val="28"/>
          <w:szCs w:val="28"/>
        </w:rPr>
      </w:pPr>
    </w:p>
    <w:p w14:paraId="156ED706" w14:textId="583BC714" w:rsidR="003022BB" w:rsidRDefault="003022BB" w:rsidP="00B55255">
      <w:pPr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1F3428B7" wp14:editId="392E1774">
            <wp:extent cx="5267251" cy="3962400"/>
            <wp:effectExtent l="0" t="0" r="0" b="0"/>
            <wp:docPr id="614744139" name="Immagine 7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44139" name="Immagine 7" descr="Immagine che contiene testo, schermata, software, scherm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5707" cy="399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DB9F" w14:textId="77777777" w:rsidR="00F55D98" w:rsidRDefault="00F55D98" w:rsidP="00B55255">
      <w:pPr>
        <w:ind w:left="0"/>
        <w:rPr>
          <w:sz w:val="28"/>
          <w:szCs w:val="28"/>
        </w:rPr>
      </w:pPr>
    </w:p>
    <w:p w14:paraId="65FDE441" w14:textId="77777777" w:rsidR="00F55D98" w:rsidRDefault="00F55D98" w:rsidP="00B55255">
      <w:pPr>
        <w:ind w:left="0"/>
        <w:rPr>
          <w:sz w:val="28"/>
          <w:szCs w:val="28"/>
        </w:rPr>
      </w:pPr>
    </w:p>
    <w:p w14:paraId="7209890A" w14:textId="77777777" w:rsidR="00F55D98" w:rsidRDefault="00F55D98" w:rsidP="00B55255">
      <w:pPr>
        <w:ind w:left="0"/>
        <w:rPr>
          <w:sz w:val="28"/>
          <w:szCs w:val="28"/>
        </w:rPr>
      </w:pPr>
    </w:p>
    <w:p w14:paraId="5CD9265C" w14:textId="77777777" w:rsidR="00F55D98" w:rsidRDefault="00F55D98" w:rsidP="00B55255">
      <w:pPr>
        <w:ind w:left="0"/>
        <w:rPr>
          <w:sz w:val="28"/>
          <w:szCs w:val="28"/>
        </w:rPr>
      </w:pPr>
    </w:p>
    <w:p w14:paraId="796BEA0B" w14:textId="77777777" w:rsidR="00F55D98" w:rsidRDefault="00F55D98" w:rsidP="00B55255">
      <w:pPr>
        <w:ind w:left="0"/>
        <w:rPr>
          <w:sz w:val="28"/>
          <w:szCs w:val="28"/>
        </w:rPr>
      </w:pPr>
    </w:p>
    <w:p w14:paraId="4ABD0AF5" w14:textId="11A170AA" w:rsidR="00ED6F17" w:rsidRDefault="003022BB" w:rsidP="00B55255">
      <w:pPr>
        <w:ind w:left="0"/>
        <w:rPr>
          <w:sz w:val="28"/>
          <w:szCs w:val="28"/>
        </w:rPr>
      </w:pPr>
      <w:r w:rsidRPr="003022BB">
        <w:rPr>
          <w:sz w:val="28"/>
          <w:szCs w:val="28"/>
        </w:rPr>
        <w:t xml:space="preserve">Le operazioni di inserimento apriranno un frame che permetterà di inserire tutte le values. L’inserimento andato a buon fine verrà segnalato e stamperà </w:t>
      </w:r>
      <w:r>
        <w:rPr>
          <w:sz w:val="28"/>
          <w:szCs w:val="28"/>
        </w:rPr>
        <w:t>i risultati della select riguardanti la tabella interessata, in modo da capire se i dati sono stati aggiunti correttamente nel database</w:t>
      </w:r>
      <w:r w:rsidRPr="003022BB">
        <w:rPr>
          <w:sz w:val="28"/>
          <w:szCs w:val="28"/>
        </w:rPr>
        <w:t>. Eventuale fallimento dell’inserimento sarà altrettanto segnalato.</w:t>
      </w:r>
    </w:p>
    <w:p w14:paraId="7AFEA279" w14:textId="486445C5" w:rsidR="003022BB" w:rsidRDefault="00F55D98" w:rsidP="00B55255">
      <w:pPr>
        <w:ind w:left="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D581DD" wp14:editId="47CF5E55">
                <wp:simplePos x="0" y="0"/>
                <wp:positionH relativeFrom="column">
                  <wp:posOffset>2319866</wp:posOffset>
                </wp:positionH>
                <wp:positionV relativeFrom="paragraph">
                  <wp:posOffset>437515</wp:posOffset>
                </wp:positionV>
                <wp:extent cx="1921933" cy="914400"/>
                <wp:effectExtent l="0" t="19050" r="116840" b="57150"/>
                <wp:wrapNone/>
                <wp:docPr id="1788385647" name="Connettore a gomi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1933" cy="914400"/>
                        </a:xfrm>
                        <a:prstGeom prst="bentConnector3">
                          <a:avLst>
                            <a:gd name="adj1" fmla="val 99769"/>
                          </a:avLst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ECA82" id="Connettore a gomito 14" o:spid="_x0000_s1026" type="#_x0000_t34" style="position:absolute;margin-left:182.65pt;margin-top:34.45pt;width:151.35pt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" adj="21550" strokecolor="#c00000" strokeweight="4.5pt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0B40C7" wp14:editId="363221DE">
                <wp:simplePos x="0" y="0"/>
                <wp:positionH relativeFrom="column">
                  <wp:posOffset>905722</wp:posOffset>
                </wp:positionH>
                <wp:positionV relativeFrom="paragraph">
                  <wp:posOffset>318982</wp:posOffset>
                </wp:positionV>
                <wp:extent cx="338666" cy="372533"/>
                <wp:effectExtent l="38100" t="38100" r="42545" b="27940"/>
                <wp:wrapNone/>
                <wp:docPr id="181248966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666" cy="37253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93A6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2" o:spid="_x0000_s1026" type="#_x0000_t32" style="position:absolute;margin-left:71.3pt;margin-top:25.1pt;width:26.65pt;height:29.3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" strokecolor="#c00000" strokeweight="6pt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szCs w:val="28"/>
        </w:rPr>
        <w:drawing>
          <wp:inline distT="0" distB="0" distL="0" distR="0" wp14:anchorId="6B95EFFE" wp14:editId="580A8C15">
            <wp:extent cx="2309060" cy="952583"/>
            <wp:effectExtent l="0" t="0" r="0" b="0"/>
            <wp:docPr id="1027348083" name="Immagine 8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8083" name="Immagine 8" descr="Immagine che contiene testo, Carattere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444E" w14:textId="7192672F" w:rsidR="00F55D98" w:rsidRDefault="00F55D98" w:rsidP="00B55255">
      <w:pPr>
        <w:ind w:left="0"/>
        <w:rPr>
          <w:color w:val="FF0000"/>
          <w:sz w:val="28"/>
          <w:szCs w:val="28"/>
        </w:rPr>
      </w:pPr>
    </w:p>
    <w:p w14:paraId="18134F18" w14:textId="5C928925" w:rsidR="00F55D98" w:rsidRDefault="00F55D98" w:rsidP="00F55D98">
      <w:pPr>
        <w:ind w:left="0"/>
        <w:jc w:val="right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A4252F" wp14:editId="08E27F82">
                <wp:simplePos x="0" y="0"/>
                <wp:positionH relativeFrom="column">
                  <wp:posOffset>2836333</wp:posOffset>
                </wp:positionH>
                <wp:positionV relativeFrom="paragraph">
                  <wp:posOffset>2545079</wp:posOffset>
                </wp:positionV>
                <wp:extent cx="0" cy="1151467"/>
                <wp:effectExtent l="114300" t="0" r="76200" b="48895"/>
                <wp:wrapNone/>
                <wp:docPr id="1154599626" name="Connettore a gomi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51467"/>
                        </a:xfrm>
                        <a:prstGeom prst="bentConnector3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F86C1F" id="Connettore a gomito 15" o:spid="_x0000_s1026" type="#_x0000_t34" style="position:absolute;margin-left:223.35pt;margin-top:200.4pt;width:0;height:9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" strokecolor="#c00000" strokeweight="4.5pt">
                <v:stroke endarrow="block"/>
              </v:shape>
            </w:pict>
          </mc:Fallback>
        </mc:AlternateContent>
      </w:r>
      <w:r>
        <w:rPr>
          <w:noProof/>
          <w:color w:val="FF0000"/>
          <w:sz w:val="28"/>
          <w:szCs w:val="28"/>
        </w:rPr>
        <w:drawing>
          <wp:inline distT="0" distB="0" distL="0" distR="0" wp14:anchorId="7EBD0C04" wp14:editId="35830205">
            <wp:extent cx="3439886" cy="2771176"/>
            <wp:effectExtent l="0" t="0" r="8255" b="0"/>
            <wp:docPr id="1004709443" name="Immagine 10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9443" name="Immagine 10" descr="Immagine che contiene testo, schermata, numero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202" cy="27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E782" w14:textId="3680C846" w:rsidR="00F55D98" w:rsidRDefault="00F55D98" w:rsidP="00B55255">
      <w:pPr>
        <w:ind w:left="0"/>
        <w:rPr>
          <w:color w:val="FF0000"/>
          <w:sz w:val="28"/>
          <w:szCs w:val="28"/>
        </w:rPr>
      </w:pPr>
    </w:p>
    <w:p w14:paraId="5BA53B81" w14:textId="061BD2BE" w:rsidR="00F55D98" w:rsidRDefault="00F55D98" w:rsidP="00B55255">
      <w:pPr>
        <w:ind w:left="0"/>
        <w:rPr>
          <w:color w:val="FF0000"/>
          <w:sz w:val="28"/>
          <w:szCs w:val="28"/>
        </w:rPr>
      </w:pPr>
    </w:p>
    <w:p w14:paraId="32477BF4" w14:textId="2CBEB5BE" w:rsidR="00F55D98" w:rsidRDefault="00F55D98" w:rsidP="00F55D98">
      <w:pPr>
        <w:ind w:left="0"/>
        <w:jc w:val="bot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B4EF97D" wp14:editId="33E97260">
            <wp:extent cx="6332463" cy="3611245"/>
            <wp:effectExtent l="0" t="0" r="0" b="8255"/>
            <wp:docPr id="1695739532" name="Immagine 1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39532" name="Immagine 11" descr="Immagine che contiene testo, schermata, software, Icona del computer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8297" cy="3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61D0" w14:textId="4E6593AE" w:rsidR="00ED6F17" w:rsidRDefault="00F55D98" w:rsidP="00B55255">
      <w:pPr>
        <w:ind w:left="0"/>
        <w:rPr>
          <w:color w:val="FF0000"/>
          <w:sz w:val="28"/>
          <w:szCs w:val="28"/>
        </w:rPr>
      </w:pPr>
      <w:r w:rsidRPr="00F55D98">
        <w:rPr>
          <w:sz w:val="28"/>
          <w:szCs w:val="28"/>
        </w:rPr>
        <w:lastRenderedPageBreak/>
        <w:t>Di seguito altri screenshot di risultati delle query:</w:t>
      </w:r>
    </w:p>
    <w:p w14:paraId="7ABEC4D4" w14:textId="77777777" w:rsidR="00F55D98" w:rsidRPr="00F55D98" w:rsidRDefault="00F55D98" w:rsidP="00B55255">
      <w:pPr>
        <w:ind w:left="0"/>
        <w:rPr>
          <w:color w:val="FF0000"/>
          <w:sz w:val="28"/>
          <w:szCs w:val="28"/>
        </w:rPr>
      </w:pPr>
    </w:p>
    <w:p w14:paraId="07631AF7" w14:textId="7F8AB846" w:rsidR="00ED6F17" w:rsidRDefault="00705FA0" w:rsidP="00F55D98">
      <w:pPr>
        <w:ind w:left="0"/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CC5DE1" wp14:editId="58054D58">
                <wp:simplePos x="0" y="0"/>
                <wp:positionH relativeFrom="column">
                  <wp:posOffset>2794000</wp:posOffset>
                </wp:positionH>
                <wp:positionV relativeFrom="paragraph">
                  <wp:posOffset>2441998</wp:posOffset>
                </wp:positionV>
                <wp:extent cx="16933" cy="1032934"/>
                <wp:effectExtent l="95250" t="0" r="116840" b="53340"/>
                <wp:wrapNone/>
                <wp:docPr id="1693344152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" cy="103293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A82F3" id="Connettore 2 18" o:spid="_x0000_s1026" type="#_x0000_t32" style="position:absolute;margin-left:220pt;margin-top:192.3pt;width:1.35pt;height:81.3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" strokecolor="#c00000" strokeweight="4.5pt">
                <v:stroke endarrow="block"/>
              </v:shape>
            </w:pict>
          </mc:Fallback>
        </mc:AlternateContent>
      </w:r>
      <w:r w:rsidR="00F55D98">
        <w:rPr>
          <w:noProof/>
          <w:color w:val="FF0000"/>
          <w:sz w:val="24"/>
          <w:szCs w:val="24"/>
        </w:rPr>
        <w:drawing>
          <wp:inline distT="0" distB="0" distL="0" distR="0" wp14:anchorId="78F5BBF7" wp14:editId="16FBC82D">
            <wp:extent cx="3430169" cy="2616200"/>
            <wp:effectExtent l="0" t="0" r="0" b="0"/>
            <wp:docPr id="530472890" name="Immagine 1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2890" name="Immagine 16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3272" cy="262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A89D" w14:textId="77777777" w:rsidR="00F55D98" w:rsidRDefault="00F55D98" w:rsidP="00F55D98">
      <w:pPr>
        <w:ind w:left="0"/>
        <w:jc w:val="center"/>
        <w:rPr>
          <w:color w:val="FF0000"/>
          <w:sz w:val="24"/>
          <w:szCs w:val="24"/>
        </w:rPr>
      </w:pPr>
    </w:p>
    <w:p w14:paraId="248D1FD4" w14:textId="1572243C" w:rsidR="00F55D98" w:rsidRDefault="00F55D98" w:rsidP="00F55D98">
      <w:pPr>
        <w:ind w:left="0"/>
        <w:jc w:val="center"/>
        <w:rPr>
          <w:color w:val="FF0000"/>
          <w:sz w:val="24"/>
          <w:szCs w:val="24"/>
        </w:rPr>
      </w:pPr>
    </w:p>
    <w:p w14:paraId="39A04FD1" w14:textId="5061B8FD" w:rsidR="00ED6F17" w:rsidRDefault="00F55D98" w:rsidP="00B55255">
      <w:pPr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5002AF3B" wp14:editId="127A7264">
            <wp:extent cx="5731510" cy="4335145"/>
            <wp:effectExtent l="0" t="0" r="2540" b="8255"/>
            <wp:docPr id="624307216" name="Immagine 17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07216" name="Immagine 17" descr="Immagine che contiene testo, schermata, software, scherm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0A7E" w14:textId="142F1B63" w:rsidR="00705FA0" w:rsidRDefault="00107895" w:rsidP="00B55255">
      <w:pPr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3A6D31" wp14:editId="0CC00D46">
                <wp:simplePos x="0" y="0"/>
                <wp:positionH relativeFrom="column">
                  <wp:posOffset>3477259</wp:posOffset>
                </wp:positionH>
                <wp:positionV relativeFrom="paragraph">
                  <wp:posOffset>435206</wp:posOffset>
                </wp:positionV>
                <wp:extent cx="1046249" cy="574964"/>
                <wp:effectExtent l="0" t="19050" r="135255" b="53975"/>
                <wp:wrapNone/>
                <wp:docPr id="265946987" name="Connettore a gomi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6249" cy="574964"/>
                        </a:xfrm>
                        <a:prstGeom prst="bentConnector3">
                          <a:avLst>
                            <a:gd name="adj1" fmla="val 100301"/>
                          </a:avLst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51546" id="Connettore a gomito 24" o:spid="_x0000_s1026" type="#_x0000_t34" style="position:absolute;margin-left:273.8pt;margin-top:34.25pt;width:82.4pt;height:4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" adj="21665" strokecolor="#c00000" strokeweight="4.5pt">
                <v:stroke endarrow="block"/>
              </v:shape>
            </w:pict>
          </mc:Fallback>
        </mc:AlternateContent>
      </w:r>
      <w:r w:rsidR="00705FA0">
        <w:rPr>
          <w:noProof/>
          <w:color w:val="FF0000"/>
          <w:sz w:val="24"/>
          <w:szCs w:val="24"/>
        </w:rPr>
        <w:drawing>
          <wp:inline distT="0" distB="0" distL="0" distR="0" wp14:anchorId="5917A489" wp14:editId="54F61BA6">
            <wp:extent cx="3477491" cy="827052"/>
            <wp:effectExtent l="0" t="0" r="0" b="0"/>
            <wp:docPr id="708688769" name="Immagine 1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8769" name="Immagine 19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0419" cy="8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EAC3" w14:textId="50EE2AD5" w:rsidR="00705FA0" w:rsidRDefault="00107895" w:rsidP="00B55255">
      <w:pPr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E6BE54F" wp14:editId="7A4FCBF8">
            <wp:simplePos x="0" y="0"/>
            <wp:positionH relativeFrom="margin">
              <wp:posOffset>2722245</wp:posOffset>
            </wp:positionH>
            <wp:positionV relativeFrom="paragraph">
              <wp:posOffset>4445</wp:posOffset>
            </wp:positionV>
            <wp:extent cx="3642360" cy="2734945"/>
            <wp:effectExtent l="0" t="0" r="0" b="8255"/>
            <wp:wrapSquare wrapText="bothSides"/>
            <wp:docPr id="513966744" name="Immagine 20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6744" name="Immagine 20" descr="Immagine che contiene testo, schermata, software, scherm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A7854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67E58756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084DC8CD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17480F4B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2FED162B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60CF9ABF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524979A6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365BC297" w14:textId="1BAF84FF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4C8B87CF" w14:textId="6538C2C4" w:rsidR="00705FA0" w:rsidRDefault="00107895" w:rsidP="00B55255">
      <w:pPr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4D595" wp14:editId="27A7942E">
                <wp:simplePos x="0" y="0"/>
                <wp:positionH relativeFrom="column">
                  <wp:posOffset>3484245</wp:posOffset>
                </wp:positionH>
                <wp:positionV relativeFrom="paragraph">
                  <wp:posOffset>1183235</wp:posOffset>
                </wp:positionV>
                <wp:extent cx="1482610" cy="1059873"/>
                <wp:effectExtent l="0" t="19050" r="137160" b="64135"/>
                <wp:wrapNone/>
                <wp:docPr id="28522772" name="Connettore a gomi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2610" cy="1059873"/>
                        </a:xfrm>
                        <a:prstGeom prst="bentConnector3">
                          <a:avLst>
                            <a:gd name="adj1" fmla="val 99977"/>
                          </a:avLst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C6233" id="Connettore a gomito 25" o:spid="_x0000_s1026" type="#_x0000_t34" style="position:absolute;margin-left:274.35pt;margin-top:93.15pt;width:116.75pt;height:8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" adj="21595" strokecolor="#c00000" strokeweight="4.5pt">
                <v:stroke endarrow="block"/>
              </v:shape>
            </w:pict>
          </mc:Fallback>
        </mc:AlternateContent>
      </w:r>
      <w:r w:rsidR="00705FA0">
        <w:rPr>
          <w:color w:val="FF0000"/>
          <w:sz w:val="24"/>
          <w:szCs w:val="24"/>
        </w:rPr>
        <w:br w:type="textWrapping" w:clear="all"/>
      </w:r>
      <w:r>
        <w:rPr>
          <w:noProof/>
          <w:color w:val="FF0000"/>
          <w:sz w:val="24"/>
          <w:szCs w:val="24"/>
        </w:rPr>
        <w:drawing>
          <wp:inline distT="0" distB="0" distL="0" distR="0" wp14:anchorId="016C6827" wp14:editId="58694E4D">
            <wp:extent cx="3484609" cy="1974273"/>
            <wp:effectExtent l="0" t="0" r="1905" b="6985"/>
            <wp:docPr id="1152613773" name="Immagine 22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3773" name="Immagine 22" descr="Immagine che contiene testo, schermata, software, Sistema operativ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1787" cy="20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5DE0" w14:textId="378DE7EE" w:rsidR="00ED6F17" w:rsidRDefault="00107895" w:rsidP="00B55255">
      <w:pPr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C0B9467" wp14:editId="7C87E415">
            <wp:simplePos x="0" y="0"/>
            <wp:positionH relativeFrom="column">
              <wp:posOffset>2807867</wp:posOffset>
            </wp:positionH>
            <wp:positionV relativeFrom="paragraph">
              <wp:posOffset>-94096</wp:posOffset>
            </wp:positionV>
            <wp:extent cx="3677620" cy="2770909"/>
            <wp:effectExtent l="0" t="0" r="0" b="0"/>
            <wp:wrapSquare wrapText="bothSides"/>
            <wp:docPr id="1993551852" name="Immagine 23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51852" name="Immagine 23" descr="Immagine che contiene testo, schermata, software, computer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8156" cy="2771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9A49D" w14:textId="26B4CA88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3F30DD7E" w14:textId="5FCAF716" w:rsidR="00107895" w:rsidRPr="00107895" w:rsidRDefault="00107895" w:rsidP="00107895">
      <w:pPr>
        <w:rPr>
          <w:sz w:val="24"/>
          <w:szCs w:val="24"/>
        </w:rPr>
      </w:pPr>
    </w:p>
    <w:p w14:paraId="402FFE7B" w14:textId="47169973" w:rsidR="00107895" w:rsidRPr="00107895" w:rsidRDefault="00107895" w:rsidP="00107895">
      <w:pPr>
        <w:rPr>
          <w:sz w:val="24"/>
          <w:szCs w:val="24"/>
        </w:rPr>
      </w:pPr>
    </w:p>
    <w:p w14:paraId="715F70F8" w14:textId="77777777" w:rsidR="00107895" w:rsidRPr="00107895" w:rsidRDefault="00107895" w:rsidP="00107895">
      <w:pPr>
        <w:rPr>
          <w:sz w:val="24"/>
          <w:szCs w:val="24"/>
        </w:rPr>
      </w:pPr>
    </w:p>
    <w:p w14:paraId="75804622" w14:textId="77777777" w:rsidR="00107895" w:rsidRPr="00107895" w:rsidRDefault="00107895" w:rsidP="00107895">
      <w:pPr>
        <w:rPr>
          <w:sz w:val="24"/>
          <w:szCs w:val="24"/>
        </w:rPr>
      </w:pPr>
    </w:p>
    <w:p w14:paraId="4E2898A9" w14:textId="77777777" w:rsidR="00107895" w:rsidRPr="00107895" w:rsidRDefault="00107895" w:rsidP="00107895">
      <w:pPr>
        <w:rPr>
          <w:sz w:val="24"/>
          <w:szCs w:val="24"/>
        </w:rPr>
      </w:pPr>
    </w:p>
    <w:p w14:paraId="63F83B17" w14:textId="77777777" w:rsidR="00107895" w:rsidRPr="00107895" w:rsidRDefault="00107895" w:rsidP="00107895">
      <w:pPr>
        <w:rPr>
          <w:sz w:val="24"/>
          <w:szCs w:val="24"/>
        </w:rPr>
      </w:pPr>
    </w:p>
    <w:p w14:paraId="2729A060" w14:textId="77777777" w:rsidR="00107895" w:rsidRDefault="00107895" w:rsidP="00107895">
      <w:pPr>
        <w:ind w:left="0"/>
        <w:jc w:val="center"/>
        <w:rPr>
          <w:color w:val="FF0000"/>
          <w:sz w:val="24"/>
          <w:szCs w:val="24"/>
        </w:rPr>
      </w:pPr>
    </w:p>
    <w:p w14:paraId="5653BDDF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76B5B1DB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730151D6" w14:textId="2D32E725" w:rsidR="00107895" w:rsidRDefault="00107895" w:rsidP="00B55255">
      <w:pPr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A481E" wp14:editId="09AB7153">
                <wp:simplePos x="0" y="0"/>
                <wp:positionH relativeFrom="column">
                  <wp:posOffset>2775413</wp:posOffset>
                </wp:positionH>
                <wp:positionV relativeFrom="paragraph">
                  <wp:posOffset>1223818</wp:posOffset>
                </wp:positionV>
                <wp:extent cx="45719" cy="1212273"/>
                <wp:effectExtent l="114300" t="0" r="88265" b="64135"/>
                <wp:wrapNone/>
                <wp:docPr id="2021298509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1227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9BEE" id="Connettore 2 28" o:spid="_x0000_s1026" type="#_x0000_t32" style="position:absolute;margin-left:218.55pt;margin-top:96.35pt;width:3.6pt;height:95.4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" strokecolor="#c00000" strokeweight="4.5pt">
                <v:stroke endarrow="block"/>
              </v:shape>
            </w:pict>
          </mc:Fallback>
        </mc:AlternateContent>
      </w:r>
      <w:r>
        <w:rPr>
          <w:noProof/>
          <w:color w:val="FF0000"/>
          <w:sz w:val="24"/>
          <w:szCs w:val="24"/>
        </w:rPr>
        <w:drawing>
          <wp:inline distT="0" distB="0" distL="0" distR="0" wp14:anchorId="0B1B9AF5" wp14:editId="52EFF80D">
            <wp:extent cx="3642676" cy="1318374"/>
            <wp:effectExtent l="0" t="0" r="0" b="0"/>
            <wp:docPr id="1522364938" name="Immagine 2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64938" name="Immagine 26" descr="Immagine che contiene testo, schermat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EF30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1E42C56D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4E4DEB60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53E9D7F1" w14:textId="54956458" w:rsidR="00107895" w:rsidRDefault="00107895" w:rsidP="00107895">
      <w:pPr>
        <w:ind w:left="0"/>
        <w:jc w:val="right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023757BE" wp14:editId="2A34811B">
            <wp:extent cx="5731510" cy="4305300"/>
            <wp:effectExtent l="0" t="0" r="2540" b="0"/>
            <wp:docPr id="1924945528" name="Immagine 27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45528" name="Immagine 27" descr="Immagine che contiene testo, schermata, software, scherm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4B96" w14:textId="6F481523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6ADBCB04" w14:textId="77777777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133582AE" w14:textId="12658F39" w:rsidR="00107895" w:rsidRDefault="00107895" w:rsidP="00B55255">
      <w:pPr>
        <w:ind w:left="0"/>
        <w:rPr>
          <w:color w:val="FF0000"/>
          <w:sz w:val="24"/>
          <w:szCs w:val="24"/>
        </w:rPr>
      </w:pPr>
    </w:p>
    <w:p w14:paraId="3CC43CE6" w14:textId="6DEA2F66" w:rsidR="00ED6F17" w:rsidRPr="00B55255" w:rsidRDefault="00ED6F17" w:rsidP="00B55255">
      <w:pPr>
        <w:ind w:left="0"/>
        <w:rPr>
          <w:color w:val="FF0000"/>
          <w:sz w:val="24"/>
          <w:szCs w:val="24"/>
        </w:rPr>
      </w:pPr>
    </w:p>
    <w:sectPr w:rsidR="00ED6F17" w:rsidRPr="00B55255" w:rsidSect="00F125F0">
      <w:headerReference w:type="default" r:id="rId39"/>
      <w:headerReference w:type="first" r:id="rId40"/>
      <w:footerReference w:type="first" r:id="rId41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DDEBE" w14:textId="77777777" w:rsidR="00F125F0" w:rsidRDefault="00F125F0">
      <w:r>
        <w:separator/>
      </w:r>
    </w:p>
    <w:p w14:paraId="29A6E1B6" w14:textId="77777777" w:rsidR="00F125F0" w:rsidRDefault="00F125F0"/>
  </w:endnote>
  <w:endnote w:type="continuationSeparator" w:id="0">
    <w:p w14:paraId="328E4B2E" w14:textId="77777777" w:rsidR="00F125F0" w:rsidRDefault="00F125F0">
      <w:r>
        <w:continuationSeparator/>
      </w:r>
    </w:p>
    <w:p w14:paraId="17E6F144" w14:textId="77777777" w:rsidR="00F125F0" w:rsidRDefault="00F125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-Bol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,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F4638" w14:textId="77777777" w:rsidR="00A126D0" w:rsidRPr="00A126D0" w:rsidRDefault="00A126D0" w:rsidP="00A126D0">
    <w:pPr>
      <w:pStyle w:val="Pidipagina"/>
      <w:ind w:left="0"/>
      <w:rPr>
        <w:color w:val="C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E1130" w14:textId="77777777" w:rsidR="00F125F0" w:rsidRDefault="00F125F0">
      <w:r>
        <w:separator/>
      </w:r>
    </w:p>
    <w:p w14:paraId="65E62DDC" w14:textId="77777777" w:rsidR="00F125F0" w:rsidRDefault="00F125F0"/>
  </w:footnote>
  <w:footnote w:type="continuationSeparator" w:id="0">
    <w:p w14:paraId="4EE0A8D1" w14:textId="77777777" w:rsidR="00F125F0" w:rsidRDefault="00F125F0">
      <w:r>
        <w:continuationSeparator/>
      </w:r>
    </w:p>
    <w:p w14:paraId="1BB940CE" w14:textId="77777777" w:rsidR="00F125F0" w:rsidRDefault="00F125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4ED7B" w14:textId="3EF82FFF" w:rsidR="00A126D0" w:rsidRPr="00A126D0" w:rsidRDefault="00A126D0" w:rsidP="00A126D0">
    <w:pPr>
      <w:pStyle w:val="Intestazione"/>
      <w:ind w:left="0"/>
      <w:jc w:val="center"/>
      <w:rPr>
        <w:color w:val="C00000"/>
        <w:sz w:val="44"/>
        <w:szCs w:val="44"/>
      </w:rPr>
    </w:pPr>
    <w:r w:rsidRPr="00A126D0">
      <w:rPr>
        <w:color w:val="C00000"/>
        <w:sz w:val="44"/>
        <w:szCs w:val="44"/>
      </w:rPr>
      <w:t>Progetto di base dati</w:t>
    </w:r>
  </w:p>
  <w:p w14:paraId="4F847B02" w14:textId="0B3A5BB8" w:rsidR="00A126D0" w:rsidRPr="00A126D0" w:rsidRDefault="00A126D0" w:rsidP="00A126D0">
    <w:pPr>
      <w:pStyle w:val="Intestazione"/>
      <w:ind w:left="1080"/>
      <w:jc w:val="left"/>
      <w:rPr>
        <w:color w:val="C00000"/>
        <w:sz w:val="28"/>
        <w:szCs w:val="28"/>
      </w:rPr>
    </w:pPr>
    <w:r w:rsidRPr="00A126D0">
      <w:rPr>
        <w:color w:val="C00000"/>
        <w:sz w:val="28"/>
        <w:szCs w:val="28"/>
      </w:rPr>
      <w:t xml:space="preserve">                   -  Piattaforma gestione palestra -</w:t>
    </w:r>
  </w:p>
  <w:p w14:paraId="32C6C429" w14:textId="77777777" w:rsidR="00A126D0" w:rsidRDefault="00A126D0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96B7" w14:textId="0971039F" w:rsidR="00736E05" w:rsidRPr="0053566D" w:rsidRDefault="00A126D0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FA4AEB9" wp14:editId="1E2BBE11">
              <wp:simplePos x="0" y="0"/>
              <wp:positionH relativeFrom="column">
                <wp:posOffset>-647700</wp:posOffset>
              </wp:positionH>
              <wp:positionV relativeFrom="paragraph">
                <wp:posOffset>518160</wp:posOffset>
              </wp:positionV>
              <wp:extent cx="228600" cy="8782050"/>
              <wp:effectExtent l="0" t="0" r="19050" b="19050"/>
              <wp:wrapNone/>
              <wp:docPr id="3" name="Rettangolo 1" descr="Barra laterale decorativ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878205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BD17F6" id="Rettangolo 1" o:spid="_x0000_s1026" alt="Barra laterale decorativa" style="position:absolute;margin-left:-51pt;margin-top:40.8pt;width:18pt;height:691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" fillcolor="#c00000" strokecolor="#c00000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0E6982"/>
    <w:multiLevelType w:val="hybridMultilevel"/>
    <w:tmpl w:val="EE70F0BE"/>
    <w:lvl w:ilvl="0" w:tplc="DBA622F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Puntoelenc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06041E"/>
    <w:multiLevelType w:val="hybridMultilevel"/>
    <w:tmpl w:val="607AB29A"/>
    <w:lvl w:ilvl="0" w:tplc="DBA622F8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E3AB0"/>
    <w:multiLevelType w:val="hybridMultilevel"/>
    <w:tmpl w:val="808E33EA"/>
    <w:lvl w:ilvl="0" w:tplc="DBA622F8">
      <w:start w:val="1"/>
      <w:numFmt w:val="decimal"/>
      <w:lvlText w:val="%1."/>
      <w:lvlJc w:val="left"/>
      <w:pPr>
        <w:ind w:left="2160" w:hanging="360"/>
      </w:pPr>
      <w:rPr>
        <w:rFonts w:asciiTheme="minorHAnsi" w:hAnsi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C165361"/>
    <w:multiLevelType w:val="hybridMultilevel"/>
    <w:tmpl w:val="04D01666"/>
    <w:lvl w:ilvl="0" w:tplc="041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 w15:restartNumberingAfterBreak="0">
    <w:nsid w:val="43B70E79"/>
    <w:multiLevelType w:val="hybridMultilevel"/>
    <w:tmpl w:val="7F22DCF8"/>
    <w:lvl w:ilvl="0" w:tplc="5508AB76">
      <w:numFmt w:val="bullet"/>
      <w:lvlText w:val="-"/>
      <w:lvlJc w:val="left"/>
      <w:pPr>
        <w:ind w:left="3492" w:hanging="360"/>
      </w:pPr>
      <w:rPr>
        <w:rFonts w:ascii="Rockwell" w:eastAsiaTheme="minorEastAsia" w:hAnsi="Rockwel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252" w:hanging="360"/>
      </w:pPr>
      <w:rPr>
        <w:rFonts w:ascii="Wingdings" w:hAnsi="Wingdings" w:hint="default"/>
      </w:rPr>
    </w:lvl>
  </w:abstractNum>
  <w:abstractNum w:abstractNumId="16" w15:restartNumberingAfterBreak="0">
    <w:nsid w:val="476236B7"/>
    <w:multiLevelType w:val="hybridMultilevel"/>
    <w:tmpl w:val="9D6A563A"/>
    <w:lvl w:ilvl="0" w:tplc="DBA622F8">
      <w:start w:val="1"/>
      <w:numFmt w:val="decimal"/>
      <w:lvlText w:val="%1."/>
      <w:lvlJc w:val="left"/>
      <w:pPr>
        <w:ind w:left="1152" w:hanging="360"/>
      </w:pPr>
      <w:rPr>
        <w:rFonts w:asciiTheme="minorHAnsi" w:hAnsi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7" w15:restartNumberingAfterBreak="0">
    <w:nsid w:val="544050C6"/>
    <w:multiLevelType w:val="hybridMultilevel"/>
    <w:tmpl w:val="0B2855DA"/>
    <w:lvl w:ilvl="0" w:tplc="DBA622F8">
      <w:start w:val="1"/>
      <w:numFmt w:val="decimal"/>
      <w:lvlText w:val="%1."/>
      <w:lvlJc w:val="left"/>
      <w:pPr>
        <w:ind w:left="1152" w:hanging="360"/>
      </w:pPr>
      <w:rPr>
        <w:rFonts w:asciiTheme="minorHAnsi" w:hAnsiTheme="minorHAnsi" w:hint="default"/>
      </w:rPr>
    </w:lvl>
    <w:lvl w:ilvl="1" w:tplc="04100019" w:tentative="1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555A31CA"/>
    <w:multiLevelType w:val="hybridMultilevel"/>
    <w:tmpl w:val="BD5026D2"/>
    <w:lvl w:ilvl="0" w:tplc="EC308B8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C00000"/>
      </w:rPr>
    </w:lvl>
    <w:lvl w:ilvl="1" w:tplc="04100019" w:tentative="1">
      <w:start w:val="1"/>
      <w:numFmt w:val="lowerLetter"/>
      <w:lvlText w:val="%2."/>
      <w:lvlJc w:val="left"/>
      <w:pPr>
        <w:ind w:left="720" w:hanging="360"/>
      </w:pPr>
    </w:lvl>
    <w:lvl w:ilvl="2" w:tplc="0410001B" w:tentative="1">
      <w:start w:val="1"/>
      <w:numFmt w:val="lowerRoman"/>
      <w:lvlText w:val="%3."/>
      <w:lvlJc w:val="right"/>
      <w:pPr>
        <w:ind w:left="1440" w:hanging="180"/>
      </w:pPr>
    </w:lvl>
    <w:lvl w:ilvl="3" w:tplc="0410000F" w:tentative="1">
      <w:start w:val="1"/>
      <w:numFmt w:val="decimal"/>
      <w:lvlText w:val="%4."/>
      <w:lvlJc w:val="left"/>
      <w:pPr>
        <w:ind w:left="2160" w:hanging="360"/>
      </w:pPr>
    </w:lvl>
    <w:lvl w:ilvl="4" w:tplc="04100019" w:tentative="1">
      <w:start w:val="1"/>
      <w:numFmt w:val="lowerLetter"/>
      <w:lvlText w:val="%5."/>
      <w:lvlJc w:val="left"/>
      <w:pPr>
        <w:ind w:left="2880" w:hanging="360"/>
      </w:pPr>
    </w:lvl>
    <w:lvl w:ilvl="5" w:tplc="0410001B" w:tentative="1">
      <w:start w:val="1"/>
      <w:numFmt w:val="lowerRoman"/>
      <w:lvlText w:val="%6."/>
      <w:lvlJc w:val="right"/>
      <w:pPr>
        <w:ind w:left="3600" w:hanging="180"/>
      </w:pPr>
    </w:lvl>
    <w:lvl w:ilvl="6" w:tplc="0410000F" w:tentative="1">
      <w:start w:val="1"/>
      <w:numFmt w:val="decimal"/>
      <w:lvlText w:val="%7."/>
      <w:lvlJc w:val="left"/>
      <w:pPr>
        <w:ind w:left="4320" w:hanging="360"/>
      </w:pPr>
    </w:lvl>
    <w:lvl w:ilvl="7" w:tplc="04100019" w:tentative="1">
      <w:start w:val="1"/>
      <w:numFmt w:val="lowerLetter"/>
      <w:lvlText w:val="%8."/>
      <w:lvlJc w:val="left"/>
      <w:pPr>
        <w:ind w:left="5040" w:hanging="360"/>
      </w:pPr>
    </w:lvl>
    <w:lvl w:ilvl="8" w:tplc="0410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9" w15:restartNumberingAfterBreak="0">
    <w:nsid w:val="5833645B"/>
    <w:multiLevelType w:val="hybridMultilevel"/>
    <w:tmpl w:val="45A070AA"/>
    <w:lvl w:ilvl="0" w:tplc="DB54D8CA">
      <w:numFmt w:val="bullet"/>
      <w:lvlText w:val="-"/>
      <w:lvlJc w:val="left"/>
      <w:pPr>
        <w:ind w:left="720" w:hanging="360"/>
      </w:pPr>
      <w:rPr>
        <w:rFonts w:ascii="Rockwell" w:eastAsiaTheme="minorEastAsia" w:hAnsi="Rockwel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91DF7"/>
    <w:multiLevelType w:val="hybridMultilevel"/>
    <w:tmpl w:val="8A9C1A1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F7550"/>
    <w:multiLevelType w:val="hybridMultilevel"/>
    <w:tmpl w:val="80B2CF6E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6E800CE"/>
    <w:multiLevelType w:val="hybridMultilevel"/>
    <w:tmpl w:val="0F86E82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7DB645B"/>
    <w:multiLevelType w:val="hybridMultilevel"/>
    <w:tmpl w:val="52B8B5C0"/>
    <w:lvl w:ilvl="0" w:tplc="2E20DBAE">
      <w:numFmt w:val="bullet"/>
      <w:lvlText w:val="-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22422D"/>
    <w:multiLevelType w:val="hybridMultilevel"/>
    <w:tmpl w:val="E02696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7806629">
    <w:abstractNumId w:val="9"/>
  </w:num>
  <w:num w:numId="2" w16cid:durableId="1257517963">
    <w:abstractNumId w:val="11"/>
  </w:num>
  <w:num w:numId="3" w16cid:durableId="47268129">
    <w:abstractNumId w:val="7"/>
  </w:num>
  <w:num w:numId="4" w16cid:durableId="1748914159">
    <w:abstractNumId w:val="6"/>
  </w:num>
  <w:num w:numId="5" w16cid:durableId="452793464">
    <w:abstractNumId w:val="5"/>
  </w:num>
  <w:num w:numId="6" w16cid:durableId="1331979716">
    <w:abstractNumId w:val="4"/>
  </w:num>
  <w:num w:numId="7" w16cid:durableId="1523133857">
    <w:abstractNumId w:val="8"/>
  </w:num>
  <w:num w:numId="8" w16cid:durableId="38557494">
    <w:abstractNumId w:val="3"/>
  </w:num>
  <w:num w:numId="9" w16cid:durableId="329912339">
    <w:abstractNumId w:val="2"/>
  </w:num>
  <w:num w:numId="10" w16cid:durableId="208078056">
    <w:abstractNumId w:val="1"/>
  </w:num>
  <w:num w:numId="11" w16cid:durableId="1669213250">
    <w:abstractNumId w:val="0"/>
  </w:num>
  <w:num w:numId="12" w16cid:durableId="914240501">
    <w:abstractNumId w:val="19"/>
  </w:num>
  <w:num w:numId="13" w16cid:durableId="668947011">
    <w:abstractNumId w:val="23"/>
  </w:num>
  <w:num w:numId="14" w16cid:durableId="1897543177">
    <w:abstractNumId w:val="15"/>
  </w:num>
  <w:num w:numId="15" w16cid:durableId="1117682012">
    <w:abstractNumId w:val="24"/>
  </w:num>
  <w:num w:numId="16" w16cid:durableId="405760680">
    <w:abstractNumId w:val="10"/>
  </w:num>
  <w:num w:numId="17" w16cid:durableId="1194853670">
    <w:abstractNumId w:val="13"/>
  </w:num>
  <w:num w:numId="18" w16cid:durableId="805005062">
    <w:abstractNumId w:val="12"/>
  </w:num>
  <w:num w:numId="19" w16cid:durableId="1013142655">
    <w:abstractNumId w:val="17"/>
  </w:num>
  <w:num w:numId="20" w16cid:durableId="1242523669">
    <w:abstractNumId w:val="16"/>
  </w:num>
  <w:num w:numId="21" w16cid:durableId="1467704058">
    <w:abstractNumId w:val="18"/>
  </w:num>
  <w:num w:numId="22" w16cid:durableId="1993290340">
    <w:abstractNumId w:val="20"/>
  </w:num>
  <w:num w:numId="23" w16cid:durableId="780107225">
    <w:abstractNumId w:val="14"/>
  </w:num>
  <w:num w:numId="24" w16cid:durableId="1432748134">
    <w:abstractNumId w:val="22"/>
  </w:num>
  <w:num w:numId="25" w16cid:durableId="197679147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C36"/>
    <w:rsid w:val="000074E0"/>
    <w:rsid w:val="00010C69"/>
    <w:rsid w:val="0001132C"/>
    <w:rsid w:val="00015F58"/>
    <w:rsid w:val="00024C74"/>
    <w:rsid w:val="00030338"/>
    <w:rsid w:val="00064985"/>
    <w:rsid w:val="00067E02"/>
    <w:rsid w:val="00082BA6"/>
    <w:rsid w:val="00083B45"/>
    <w:rsid w:val="00095FD3"/>
    <w:rsid w:val="000A0DC6"/>
    <w:rsid w:val="000B34FC"/>
    <w:rsid w:val="000C0317"/>
    <w:rsid w:val="000D1F4F"/>
    <w:rsid w:val="000F2DCC"/>
    <w:rsid w:val="000F3318"/>
    <w:rsid w:val="000F64AE"/>
    <w:rsid w:val="00107895"/>
    <w:rsid w:val="00107CB6"/>
    <w:rsid w:val="00113E5F"/>
    <w:rsid w:val="00116F92"/>
    <w:rsid w:val="001275E4"/>
    <w:rsid w:val="00132305"/>
    <w:rsid w:val="0013333F"/>
    <w:rsid w:val="00134B49"/>
    <w:rsid w:val="001614AC"/>
    <w:rsid w:val="00163224"/>
    <w:rsid w:val="0016337B"/>
    <w:rsid w:val="001804C4"/>
    <w:rsid w:val="0018068A"/>
    <w:rsid w:val="00191351"/>
    <w:rsid w:val="00192E8F"/>
    <w:rsid w:val="00193898"/>
    <w:rsid w:val="001A3860"/>
    <w:rsid w:val="001A563B"/>
    <w:rsid w:val="001B26EF"/>
    <w:rsid w:val="001D2462"/>
    <w:rsid w:val="001D2949"/>
    <w:rsid w:val="001E6F1B"/>
    <w:rsid w:val="001F2EB9"/>
    <w:rsid w:val="001F5548"/>
    <w:rsid w:val="0020109A"/>
    <w:rsid w:val="00207BF2"/>
    <w:rsid w:val="0022692C"/>
    <w:rsid w:val="00236C9C"/>
    <w:rsid w:val="00242BF5"/>
    <w:rsid w:val="0024646A"/>
    <w:rsid w:val="00251F31"/>
    <w:rsid w:val="00265070"/>
    <w:rsid w:val="00265653"/>
    <w:rsid w:val="00285670"/>
    <w:rsid w:val="002A4B68"/>
    <w:rsid w:val="002B21AE"/>
    <w:rsid w:val="002C2B0F"/>
    <w:rsid w:val="002C4BB4"/>
    <w:rsid w:val="002E212A"/>
    <w:rsid w:val="002F46C6"/>
    <w:rsid w:val="002F69A2"/>
    <w:rsid w:val="003022BB"/>
    <w:rsid w:val="00311652"/>
    <w:rsid w:val="00312DD5"/>
    <w:rsid w:val="00321B84"/>
    <w:rsid w:val="0033593E"/>
    <w:rsid w:val="0034461D"/>
    <w:rsid w:val="00351D88"/>
    <w:rsid w:val="003723BD"/>
    <w:rsid w:val="00373496"/>
    <w:rsid w:val="003773E7"/>
    <w:rsid w:val="00397ED8"/>
    <w:rsid w:val="003A1CC2"/>
    <w:rsid w:val="003C293C"/>
    <w:rsid w:val="003D11C3"/>
    <w:rsid w:val="003E4D0F"/>
    <w:rsid w:val="003E4D41"/>
    <w:rsid w:val="003E5295"/>
    <w:rsid w:val="003E6CA2"/>
    <w:rsid w:val="003F4AC4"/>
    <w:rsid w:val="00404E75"/>
    <w:rsid w:val="00424DEA"/>
    <w:rsid w:val="00425F71"/>
    <w:rsid w:val="00430660"/>
    <w:rsid w:val="00430B9D"/>
    <w:rsid w:val="00435D76"/>
    <w:rsid w:val="00440568"/>
    <w:rsid w:val="004534A5"/>
    <w:rsid w:val="00453F50"/>
    <w:rsid w:val="004566FA"/>
    <w:rsid w:val="00462964"/>
    <w:rsid w:val="00466D89"/>
    <w:rsid w:val="00470952"/>
    <w:rsid w:val="004711F6"/>
    <w:rsid w:val="00483988"/>
    <w:rsid w:val="00495232"/>
    <w:rsid w:val="004A421A"/>
    <w:rsid w:val="004A4E12"/>
    <w:rsid w:val="004A4EC4"/>
    <w:rsid w:val="004A5B3C"/>
    <w:rsid w:val="004B13C2"/>
    <w:rsid w:val="004B3F1E"/>
    <w:rsid w:val="004C5FBE"/>
    <w:rsid w:val="004D259D"/>
    <w:rsid w:val="004E40ED"/>
    <w:rsid w:val="00504E20"/>
    <w:rsid w:val="00505181"/>
    <w:rsid w:val="005109C3"/>
    <w:rsid w:val="005125F2"/>
    <w:rsid w:val="005331CA"/>
    <w:rsid w:val="0053566D"/>
    <w:rsid w:val="00541A17"/>
    <w:rsid w:val="00542170"/>
    <w:rsid w:val="005504AE"/>
    <w:rsid w:val="00551D32"/>
    <w:rsid w:val="00580D71"/>
    <w:rsid w:val="00586FC0"/>
    <w:rsid w:val="005B513E"/>
    <w:rsid w:val="005B709B"/>
    <w:rsid w:val="005C04AB"/>
    <w:rsid w:val="005C088A"/>
    <w:rsid w:val="005C20A7"/>
    <w:rsid w:val="005C70BB"/>
    <w:rsid w:val="005D511D"/>
    <w:rsid w:val="005D6E74"/>
    <w:rsid w:val="005E33CC"/>
    <w:rsid w:val="005F254A"/>
    <w:rsid w:val="00606C89"/>
    <w:rsid w:val="00621AFF"/>
    <w:rsid w:val="00623386"/>
    <w:rsid w:val="006247D4"/>
    <w:rsid w:val="0062584E"/>
    <w:rsid w:val="0062779F"/>
    <w:rsid w:val="00646626"/>
    <w:rsid w:val="00660B21"/>
    <w:rsid w:val="00687E5C"/>
    <w:rsid w:val="006936F8"/>
    <w:rsid w:val="006A3FE8"/>
    <w:rsid w:val="006C4AE2"/>
    <w:rsid w:val="006D3828"/>
    <w:rsid w:val="006D6A74"/>
    <w:rsid w:val="006D7BA2"/>
    <w:rsid w:val="006E2667"/>
    <w:rsid w:val="006F43B1"/>
    <w:rsid w:val="006F6328"/>
    <w:rsid w:val="00700626"/>
    <w:rsid w:val="007042E0"/>
    <w:rsid w:val="00705CEE"/>
    <w:rsid w:val="00705FA0"/>
    <w:rsid w:val="00714CE5"/>
    <w:rsid w:val="0072581C"/>
    <w:rsid w:val="00736E05"/>
    <w:rsid w:val="0075341E"/>
    <w:rsid w:val="00760B03"/>
    <w:rsid w:val="00765B15"/>
    <w:rsid w:val="0077101D"/>
    <w:rsid w:val="007710F3"/>
    <w:rsid w:val="00784ABB"/>
    <w:rsid w:val="007C3CF9"/>
    <w:rsid w:val="007C4D04"/>
    <w:rsid w:val="007C5D98"/>
    <w:rsid w:val="007E7E54"/>
    <w:rsid w:val="007F6ADA"/>
    <w:rsid w:val="008178B4"/>
    <w:rsid w:val="00822A8D"/>
    <w:rsid w:val="00831731"/>
    <w:rsid w:val="00835F24"/>
    <w:rsid w:val="00852FE0"/>
    <w:rsid w:val="008649AD"/>
    <w:rsid w:val="0086692B"/>
    <w:rsid w:val="00874542"/>
    <w:rsid w:val="008766A5"/>
    <w:rsid w:val="00886D8D"/>
    <w:rsid w:val="00894139"/>
    <w:rsid w:val="008A28E7"/>
    <w:rsid w:val="008A4F1A"/>
    <w:rsid w:val="008A6D5F"/>
    <w:rsid w:val="008A6DEF"/>
    <w:rsid w:val="008C5C0E"/>
    <w:rsid w:val="008D0FA2"/>
    <w:rsid w:val="008D2832"/>
    <w:rsid w:val="008F64F9"/>
    <w:rsid w:val="00907CBB"/>
    <w:rsid w:val="009121CA"/>
    <w:rsid w:val="009123C4"/>
    <w:rsid w:val="00913AE4"/>
    <w:rsid w:val="00921BE1"/>
    <w:rsid w:val="0092601D"/>
    <w:rsid w:val="00930523"/>
    <w:rsid w:val="00932385"/>
    <w:rsid w:val="0094474D"/>
    <w:rsid w:val="00951C97"/>
    <w:rsid w:val="00970AD7"/>
    <w:rsid w:val="00976A9B"/>
    <w:rsid w:val="0099384F"/>
    <w:rsid w:val="00996800"/>
    <w:rsid w:val="009A0E5B"/>
    <w:rsid w:val="009A32A1"/>
    <w:rsid w:val="009B2D77"/>
    <w:rsid w:val="009B4F7C"/>
    <w:rsid w:val="009C26C7"/>
    <w:rsid w:val="009D4930"/>
    <w:rsid w:val="009E07F5"/>
    <w:rsid w:val="009E102B"/>
    <w:rsid w:val="009F230B"/>
    <w:rsid w:val="009F4A3C"/>
    <w:rsid w:val="009F5E2A"/>
    <w:rsid w:val="009F5F98"/>
    <w:rsid w:val="00A04DE7"/>
    <w:rsid w:val="00A126D0"/>
    <w:rsid w:val="00A22CB3"/>
    <w:rsid w:val="00A24146"/>
    <w:rsid w:val="00A5100B"/>
    <w:rsid w:val="00A52C15"/>
    <w:rsid w:val="00A72CC5"/>
    <w:rsid w:val="00A730C7"/>
    <w:rsid w:val="00A764C1"/>
    <w:rsid w:val="00A906D5"/>
    <w:rsid w:val="00AB5E4B"/>
    <w:rsid w:val="00AB6FAA"/>
    <w:rsid w:val="00AC0B0D"/>
    <w:rsid w:val="00AC1935"/>
    <w:rsid w:val="00AD4BB4"/>
    <w:rsid w:val="00AE65F1"/>
    <w:rsid w:val="00AF0938"/>
    <w:rsid w:val="00AF30D4"/>
    <w:rsid w:val="00B02CCD"/>
    <w:rsid w:val="00B100F2"/>
    <w:rsid w:val="00B346CF"/>
    <w:rsid w:val="00B37AA8"/>
    <w:rsid w:val="00B4084D"/>
    <w:rsid w:val="00B50EC5"/>
    <w:rsid w:val="00B55255"/>
    <w:rsid w:val="00B55F12"/>
    <w:rsid w:val="00B61ADA"/>
    <w:rsid w:val="00B71147"/>
    <w:rsid w:val="00B771B1"/>
    <w:rsid w:val="00B7759B"/>
    <w:rsid w:val="00B87079"/>
    <w:rsid w:val="00BB11C8"/>
    <w:rsid w:val="00BD7A03"/>
    <w:rsid w:val="00BE4693"/>
    <w:rsid w:val="00BF10E5"/>
    <w:rsid w:val="00BF544B"/>
    <w:rsid w:val="00C04390"/>
    <w:rsid w:val="00C05D94"/>
    <w:rsid w:val="00C132BD"/>
    <w:rsid w:val="00C41938"/>
    <w:rsid w:val="00C62318"/>
    <w:rsid w:val="00C64B77"/>
    <w:rsid w:val="00C65857"/>
    <w:rsid w:val="00C83CAC"/>
    <w:rsid w:val="00CB0215"/>
    <w:rsid w:val="00CB5473"/>
    <w:rsid w:val="00CB73D0"/>
    <w:rsid w:val="00CC0026"/>
    <w:rsid w:val="00CC06A9"/>
    <w:rsid w:val="00CD4811"/>
    <w:rsid w:val="00CD63A5"/>
    <w:rsid w:val="00CD63E1"/>
    <w:rsid w:val="00CE07CC"/>
    <w:rsid w:val="00CE4C82"/>
    <w:rsid w:val="00D0304F"/>
    <w:rsid w:val="00D05572"/>
    <w:rsid w:val="00D10B0C"/>
    <w:rsid w:val="00D11DD7"/>
    <w:rsid w:val="00D214A8"/>
    <w:rsid w:val="00D2320A"/>
    <w:rsid w:val="00D304E2"/>
    <w:rsid w:val="00D4319A"/>
    <w:rsid w:val="00D6345B"/>
    <w:rsid w:val="00D77907"/>
    <w:rsid w:val="00D953E2"/>
    <w:rsid w:val="00D963E2"/>
    <w:rsid w:val="00D97C68"/>
    <w:rsid w:val="00DA0B66"/>
    <w:rsid w:val="00DA1A6D"/>
    <w:rsid w:val="00DA3414"/>
    <w:rsid w:val="00DC2A11"/>
    <w:rsid w:val="00DC744C"/>
    <w:rsid w:val="00DD670C"/>
    <w:rsid w:val="00DE2EBE"/>
    <w:rsid w:val="00DE442C"/>
    <w:rsid w:val="00E00380"/>
    <w:rsid w:val="00E111AE"/>
    <w:rsid w:val="00E23170"/>
    <w:rsid w:val="00E279B8"/>
    <w:rsid w:val="00E3133D"/>
    <w:rsid w:val="00E32435"/>
    <w:rsid w:val="00E372D8"/>
    <w:rsid w:val="00E6207E"/>
    <w:rsid w:val="00E64AAC"/>
    <w:rsid w:val="00E64BBF"/>
    <w:rsid w:val="00E670A1"/>
    <w:rsid w:val="00E74186"/>
    <w:rsid w:val="00E75125"/>
    <w:rsid w:val="00E756E6"/>
    <w:rsid w:val="00E852AF"/>
    <w:rsid w:val="00E93926"/>
    <w:rsid w:val="00E956DC"/>
    <w:rsid w:val="00EA05B8"/>
    <w:rsid w:val="00EB178D"/>
    <w:rsid w:val="00EB203B"/>
    <w:rsid w:val="00EC3AD9"/>
    <w:rsid w:val="00ED6C36"/>
    <w:rsid w:val="00ED6F17"/>
    <w:rsid w:val="00EE5560"/>
    <w:rsid w:val="00EE6E2A"/>
    <w:rsid w:val="00EE7791"/>
    <w:rsid w:val="00EF0CF1"/>
    <w:rsid w:val="00F0033D"/>
    <w:rsid w:val="00F125F0"/>
    <w:rsid w:val="00F26404"/>
    <w:rsid w:val="00F27899"/>
    <w:rsid w:val="00F35DA3"/>
    <w:rsid w:val="00F423E6"/>
    <w:rsid w:val="00F4774E"/>
    <w:rsid w:val="00F503CF"/>
    <w:rsid w:val="00F52943"/>
    <w:rsid w:val="00F52E7D"/>
    <w:rsid w:val="00F55D98"/>
    <w:rsid w:val="00F55E49"/>
    <w:rsid w:val="00F6052B"/>
    <w:rsid w:val="00F72CB9"/>
    <w:rsid w:val="00F94465"/>
    <w:rsid w:val="00F96F56"/>
    <w:rsid w:val="00F977E3"/>
    <w:rsid w:val="00FA3D0C"/>
    <w:rsid w:val="00FA4BE6"/>
    <w:rsid w:val="00FA5AAD"/>
    <w:rsid w:val="00FF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9CAE042"/>
  <w15:docId w15:val="{F34F50B9-326C-4B9A-B25A-EA2E11284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it-IT" w:eastAsia="ja-JP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24DEA"/>
    <w:pPr>
      <w:ind w:left="72" w:right="72"/>
    </w:pPr>
  </w:style>
  <w:style w:type="paragraph" w:styleId="Titolo1">
    <w:name w:val="heading 1"/>
    <w:basedOn w:val="Normale"/>
    <w:next w:val="Normale"/>
    <w:link w:val="Titolo1Carattere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846700" w:themeColor="accent1" w:themeShade="8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C96E06" w:themeColor="accent2" w:themeShade="BF"/>
      <w:sz w:val="24"/>
      <w:szCs w:val="24"/>
    </w:rPr>
  </w:style>
  <w:style w:type="paragraph" w:styleId="Titolo3">
    <w:name w:val="heading 3"/>
    <w:basedOn w:val="Normale"/>
    <w:next w:val="Normale"/>
    <w:link w:val="Titolo3Carattere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6B461B" w:themeColor="accent3" w:themeShade="80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1"/>
    <w:rsid w:val="0013333F"/>
    <w:rPr>
      <w:rFonts w:asciiTheme="majorHAnsi" w:eastAsiaTheme="majorEastAsia" w:hAnsiTheme="majorHAnsi" w:cstheme="majorBidi"/>
      <w:caps/>
      <w:color w:val="846700" w:themeColor="accent1" w:themeShade="80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1"/>
    <w:rsid w:val="0013333F"/>
    <w:rPr>
      <w:rFonts w:asciiTheme="majorHAnsi" w:eastAsiaTheme="majorEastAsia" w:hAnsiTheme="majorHAnsi" w:cstheme="majorBidi"/>
      <w:caps/>
      <w:color w:val="C96E06" w:themeColor="accent2" w:themeShade="BF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1"/>
    <w:rsid w:val="0013333F"/>
    <w:rPr>
      <w:rFonts w:asciiTheme="majorHAnsi" w:eastAsiaTheme="majorEastAsia" w:hAnsiTheme="majorHAnsi" w:cstheme="majorBidi"/>
      <w:caps/>
      <w:color w:val="6B461B" w:themeColor="accent3" w:themeShade="80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olo">
    <w:name w:val="Title"/>
    <w:basedOn w:val="Normale"/>
    <w:next w:val="Normale"/>
    <w:link w:val="TitoloCarattere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C96E06" w:themeColor="accent2" w:themeShade="BF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13333F"/>
    <w:rPr>
      <w:rFonts w:asciiTheme="majorHAnsi" w:eastAsiaTheme="majorEastAsia" w:hAnsiTheme="majorHAnsi" w:cstheme="majorBidi"/>
      <w:caps/>
      <w:color w:val="C96E06" w:themeColor="accent2" w:themeShade="BF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pPr>
      <w:outlineLvl w:val="9"/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agriglia3-colore11">
    <w:name w:val="Tabella griglia 3 - colore 11"/>
    <w:basedOn w:val="Tabellanormale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  <w:tblStylePr w:type="neCell">
      <w:tblPr/>
      <w:tcPr>
        <w:tcBorders>
          <w:bottom w:val="single" w:sz="4" w:space="0" w:color="FFDF6A" w:themeColor="accent1" w:themeTint="99"/>
        </w:tcBorders>
      </w:tcPr>
    </w:tblStylePr>
    <w:tblStylePr w:type="nwCell">
      <w:tblPr/>
      <w:tcPr>
        <w:tcBorders>
          <w:bottom w:val="single" w:sz="4" w:space="0" w:color="FFDF6A" w:themeColor="accent1" w:themeTint="99"/>
        </w:tcBorders>
      </w:tcPr>
    </w:tblStylePr>
    <w:tblStylePr w:type="seCell">
      <w:tblPr/>
      <w:tcPr>
        <w:tcBorders>
          <w:top w:val="single" w:sz="4" w:space="0" w:color="FFDF6A" w:themeColor="accent1" w:themeTint="99"/>
        </w:tcBorders>
      </w:tcPr>
    </w:tblStylePr>
    <w:tblStylePr w:type="swCell">
      <w:tblPr/>
      <w:tcPr>
        <w:tcBorders>
          <w:top w:val="single" w:sz="4" w:space="0" w:color="FFDF6A" w:themeColor="accent1" w:themeTint="99"/>
        </w:tcBorders>
      </w:tcPr>
    </w:tblStylePr>
  </w:style>
  <w:style w:type="table" w:customStyle="1" w:styleId="Tabellaelenco7acolori-colore11">
    <w:name w:val="Tabella elenco 7 a colori - colore 11"/>
    <w:basedOn w:val="Tabellanormale"/>
    <w:uiPriority w:val="52"/>
    <w:pPr>
      <w:spacing w:after="0" w:line="240" w:lineRule="auto"/>
    </w:pPr>
    <w:rPr>
      <w:color w:val="C49A00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A0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A0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A0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A0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lagriglia5scura-colore11">
    <w:name w:val="Tabella griglia 5 scura - colore 11"/>
    <w:basedOn w:val="Tabellanormale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FF4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A0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A0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A0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A08" w:themeFill="accent1"/>
      </w:tcPr>
    </w:tblStylePr>
    <w:tblStylePr w:type="band1Vert">
      <w:tblPr/>
      <w:tcPr>
        <w:shd w:val="clear" w:color="auto" w:fill="FFE99C" w:themeFill="accent1" w:themeFillTint="66"/>
      </w:tcPr>
    </w:tblStylePr>
    <w:tblStylePr w:type="band1Horz">
      <w:tblPr/>
      <w:tcPr>
        <w:shd w:val="clear" w:color="auto" w:fill="FFE99C" w:themeFill="accent1" w:themeFillTint="66"/>
      </w:tcPr>
    </w:tblStylePr>
  </w:style>
  <w:style w:type="table" w:customStyle="1" w:styleId="Tabellagriglia4-colore61">
    <w:name w:val="Tabella griglia 4 - colore 61"/>
    <w:basedOn w:val="Tabellanormale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6A6A" w:themeColor="accent6"/>
          <w:left w:val="single" w:sz="4" w:space="0" w:color="9C6A6A" w:themeColor="accent6"/>
          <w:bottom w:val="single" w:sz="4" w:space="0" w:color="9C6A6A" w:themeColor="accent6"/>
          <w:right w:val="single" w:sz="4" w:space="0" w:color="9C6A6A" w:themeColor="accent6"/>
          <w:insideH w:val="nil"/>
          <w:insideV w:val="nil"/>
        </w:tcBorders>
        <w:shd w:val="clear" w:color="auto" w:fill="9C6A6A" w:themeFill="accent6"/>
      </w:tcPr>
    </w:tblStylePr>
    <w:tblStylePr w:type="lastRow">
      <w:rPr>
        <w:b/>
        <w:bCs/>
      </w:rPr>
      <w:tblPr/>
      <w:tcPr>
        <w:tcBorders>
          <w:top w:val="double" w:sz="4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customStyle="1" w:styleId="Grigliatabellachiara1">
    <w:name w:val="Griglia tabella chiara1"/>
    <w:basedOn w:val="Tabellanormale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ellasemplice-21">
    <w:name w:val="Tabella semplice - 21"/>
    <w:basedOn w:val="Tabellanormale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laelenco2-colore11">
    <w:name w:val="Tabella elenco 2 - colore 11"/>
    <w:basedOn w:val="Tabellanormale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bottom w:val="single" w:sz="4" w:space="0" w:color="FFDF6A" w:themeColor="accent1" w:themeTint="99"/>
        <w:insideH w:val="single" w:sz="4" w:space="0" w:color="FFDF6A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customStyle="1" w:styleId="Tabellaelenco1chiara-colore21">
    <w:name w:val="Tabella elenco 1 chiara - colore 21"/>
    <w:basedOn w:val="Tabellanormale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FABD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character" w:styleId="Testosegnaposto">
    <w:name w:val="Placeholder Text"/>
    <w:basedOn w:val="Carpredefinitoparagrafo"/>
    <w:uiPriority w:val="99"/>
    <w:semiHidden/>
    <w:rsid w:val="0013333F"/>
    <w:rPr>
      <w:color w:val="595959" w:themeColor="text1" w:themeTint="A6"/>
    </w:rPr>
  </w:style>
  <w:style w:type="table" w:customStyle="1" w:styleId="Tabellagriglia4-colore11">
    <w:name w:val="Tabella griglia 4 - colore 11"/>
    <w:basedOn w:val="Tabellanormale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A08" w:themeColor="accent1"/>
          <w:left w:val="single" w:sz="4" w:space="0" w:color="FFCA08" w:themeColor="accent1"/>
          <w:bottom w:val="single" w:sz="4" w:space="0" w:color="FFCA08" w:themeColor="accent1"/>
          <w:right w:val="single" w:sz="4" w:space="0" w:color="FFCA08" w:themeColor="accent1"/>
          <w:insideH w:val="nil"/>
          <w:insideV w:val="nil"/>
        </w:tcBorders>
        <w:shd w:val="clear" w:color="auto" w:fill="FFCA08" w:themeFill="accent1"/>
      </w:tcPr>
    </w:tblStylePr>
    <w:tblStylePr w:type="lastRow">
      <w:rPr>
        <w:b/>
        <w:bCs/>
      </w:rPr>
      <w:tblPr/>
      <w:tcPr>
        <w:tcBorders>
          <w:top w:val="double" w:sz="4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customStyle="1" w:styleId="Tabellagriglia4-colore21">
    <w:name w:val="Tabella griglia 4 - colore 21"/>
    <w:basedOn w:val="Tabellanormale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931D" w:themeColor="accent2"/>
          <w:left w:val="single" w:sz="4" w:space="0" w:color="F8931D" w:themeColor="accent2"/>
          <w:bottom w:val="single" w:sz="4" w:space="0" w:color="F8931D" w:themeColor="accent2"/>
          <w:right w:val="single" w:sz="4" w:space="0" w:color="F8931D" w:themeColor="accent2"/>
          <w:insideH w:val="nil"/>
          <w:insideV w:val="nil"/>
        </w:tcBorders>
        <w:shd w:val="clear" w:color="auto" w:fill="F8931D" w:themeFill="accent2"/>
      </w:tcPr>
    </w:tblStylePr>
    <w:tblStylePr w:type="lastRow">
      <w:rPr>
        <w:b/>
        <w:bCs/>
      </w:rPr>
      <w:tblPr/>
      <w:tcPr>
        <w:tcBorders>
          <w:top w:val="double" w:sz="4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customStyle="1" w:styleId="Tabellasemplice41">
    <w:name w:val="Tabella semplice 41"/>
    <w:basedOn w:val="Tabellanormale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lagriglia1chiara-colore61">
    <w:name w:val="Tabella griglia 1 chiara - colore 61"/>
    <w:basedOn w:val="Tabellanormale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7C3C3" w:themeColor="accent6" w:themeTint="66"/>
        <w:left w:val="single" w:sz="4" w:space="0" w:color="D7C3C3" w:themeColor="accent6" w:themeTint="66"/>
        <w:bottom w:val="single" w:sz="4" w:space="0" w:color="D7C3C3" w:themeColor="accent6" w:themeTint="66"/>
        <w:right w:val="single" w:sz="4" w:space="0" w:color="D7C3C3" w:themeColor="accent6" w:themeTint="66"/>
        <w:insideH w:val="single" w:sz="4" w:space="0" w:color="D7C3C3" w:themeColor="accent6" w:themeTint="66"/>
        <w:insideV w:val="single" w:sz="4" w:space="0" w:color="D7C3C3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3A5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elenco1chiara-colore61">
    <w:name w:val="Tabella elenco 1 chiara - colore 61"/>
    <w:basedOn w:val="Tabellanormale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3A5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paragraph" w:styleId="Intestazione">
    <w:name w:val="header"/>
    <w:basedOn w:val="Normale"/>
    <w:link w:val="IntestazioneCarattere"/>
    <w:uiPriority w:val="99"/>
    <w:unhideWhenUsed/>
    <w:pPr>
      <w:spacing w:after="0"/>
      <w:jc w:val="right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2"/>
    <w:unhideWhenUsed/>
    <w:pPr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2"/>
  </w:style>
  <w:style w:type="table" w:customStyle="1" w:styleId="Nessunbordo">
    <w:name w:val="Nessun bordo"/>
    <w:basedOn w:val="Tabellanormale"/>
    <w:uiPriority w:val="99"/>
    <w:pPr>
      <w:spacing w:after="0" w:line="240" w:lineRule="auto"/>
    </w:pPr>
    <w:tblPr/>
  </w:style>
  <w:style w:type="table" w:customStyle="1" w:styleId="Tabellagriglia1chiara-colore11">
    <w:name w:val="Tabella griglia 1 chiara - colore 11"/>
    <w:aliases w:val="Sample questionnaires table"/>
    <w:basedOn w:val="Tabellanormale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FFCA08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FFCA08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FFDF6A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Tabellagriglia2-colore11">
    <w:name w:val="Tabella griglia 2 - colore 11"/>
    <w:basedOn w:val="Tabellanormale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FDF6A" w:themeColor="accent1" w:themeTint="99"/>
        <w:bottom w:val="single" w:sz="2" w:space="0" w:color="FFDF6A" w:themeColor="accent1" w:themeTint="99"/>
        <w:insideH w:val="single" w:sz="2" w:space="0" w:color="FFDF6A" w:themeColor="accent1" w:themeTint="99"/>
        <w:insideV w:val="single" w:sz="2" w:space="0" w:color="FFDF6A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F6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F6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paragraph" w:customStyle="1" w:styleId="Logo">
    <w:name w:val="Logo"/>
    <w:basedOn w:val="Normale"/>
    <w:uiPriority w:val="1"/>
    <w:qFormat/>
    <w:rsid w:val="00E279B8"/>
    <w:pPr>
      <w:spacing w:before="5160" w:after="1440" w:line="720" w:lineRule="auto"/>
      <w:jc w:val="right"/>
    </w:pPr>
    <w:rPr>
      <w:noProof/>
      <w:color w:val="2A231F" w:themeColor="text2" w:themeShade="BF"/>
      <w:sz w:val="52"/>
      <w:szCs w:val="52"/>
    </w:rPr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Pr>
      <w:rFonts w:ascii="Arial" w:hAnsi="Arial" w:cs="Arial"/>
      <w:vanish/>
      <w:sz w:val="16"/>
      <w:szCs w:val="16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zionidicontatto">
    <w:name w:val="Informazioni di contatto"/>
    <w:basedOn w:val="Normale"/>
    <w:uiPriority w:val="1"/>
    <w:qFormat/>
    <w:pPr>
      <w:spacing w:after="0"/>
      <w:jc w:val="right"/>
    </w:pPr>
    <w:rPr>
      <w:caps/>
    </w:rPr>
  </w:style>
  <w:style w:type="table" w:customStyle="1" w:styleId="Tabellagriglia3-colore31">
    <w:name w:val="Tabella griglia 3 - colore 31"/>
    <w:basedOn w:val="Tabellanormale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  <w:tblStylePr w:type="neCell">
      <w:tblPr/>
      <w:tcPr>
        <w:tcBorders>
          <w:bottom w:val="single" w:sz="4" w:space="0" w:color="E1BA8B" w:themeColor="accent3" w:themeTint="99"/>
        </w:tcBorders>
      </w:tcPr>
    </w:tblStylePr>
    <w:tblStylePr w:type="nwCell">
      <w:tblPr/>
      <w:tcPr>
        <w:tcBorders>
          <w:bottom w:val="single" w:sz="4" w:space="0" w:color="E1BA8B" w:themeColor="accent3" w:themeTint="99"/>
        </w:tcBorders>
      </w:tcPr>
    </w:tblStylePr>
    <w:tblStylePr w:type="seCell">
      <w:tblPr/>
      <w:tcPr>
        <w:tcBorders>
          <w:top w:val="single" w:sz="4" w:space="0" w:color="E1BA8B" w:themeColor="accent3" w:themeTint="99"/>
        </w:tcBorders>
      </w:tcPr>
    </w:tblStylePr>
    <w:tblStylePr w:type="swCell">
      <w:tblPr/>
      <w:tcPr>
        <w:tcBorders>
          <w:top w:val="single" w:sz="4" w:space="0" w:color="E1BA8B" w:themeColor="accent3" w:themeTint="99"/>
        </w:tcBorders>
      </w:tcPr>
    </w:tblStylePr>
  </w:style>
  <w:style w:type="table" w:customStyle="1" w:styleId="Tabellagriglia5scura-colore31">
    <w:name w:val="Tabella griglia 5 scura - colore 31"/>
    <w:basedOn w:val="Tabellanormale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D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E8D3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E8D3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E8D3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E8D3E" w:themeFill="accent3"/>
      </w:tcPr>
    </w:tblStylePr>
    <w:tblStylePr w:type="band1Vert">
      <w:tblPr/>
      <w:tcPr>
        <w:shd w:val="clear" w:color="auto" w:fill="EBD1B1" w:themeFill="accent3" w:themeFillTint="66"/>
      </w:tcPr>
    </w:tblStylePr>
    <w:tblStylePr w:type="band1Horz">
      <w:tblPr/>
      <w:tcPr>
        <w:shd w:val="clear" w:color="auto" w:fill="EBD1B1" w:themeFill="accent3" w:themeFillTint="66"/>
      </w:tcPr>
    </w:tblStylePr>
  </w:style>
  <w:style w:type="table" w:customStyle="1" w:styleId="Tabellagriglia1chiara-colore31">
    <w:name w:val="Tabella griglia 1 chiara - colore 31"/>
    <w:basedOn w:val="Tabellanormale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BD1B1" w:themeColor="accent3" w:themeTint="66"/>
        <w:left w:val="single" w:sz="4" w:space="0" w:color="EBD1B1" w:themeColor="accent3" w:themeTint="66"/>
        <w:bottom w:val="single" w:sz="4" w:space="0" w:color="EBD1B1" w:themeColor="accent3" w:themeTint="66"/>
        <w:right w:val="single" w:sz="4" w:space="0" w:color="EBD1B1" w:themeColor="accent3" w:themeTint="66"/>
        <w:insideH w:val="single" w:sz="4" w:space="0" w:color="EBD1B1" w:themeColor="accent3" w:themeTint="66"/>
        <w:insideV w:val="single" w:sz="4" w:space="0" w:color="EBD1B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1BA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nfasigrassetto">
    <w:name w:val="Strong"/>
    <w:basedOn w:val="Carpredefinitoparagrafo"/>
    <w:uiPriority w:val="1"/>
    <w:qFormat/>
    <w:rPr>
      <w:b/>
      <w:bCs/>
    </w:rPr>
  </w:style>
  <w:style w:type="paragraph" w:customStyle="1" w:styleId="Testotabella">
    <w:name w:val="Testo tabella"/>
    <w:basedOn w:val="Normale"/>
    <w:uiPriority w:val="1"/>
    <w:qFormat/>
    <w:pPr>
      <w:spacing w:before="120" w:after="0"/>
    </w:pPr>
  </w:style>
  <w:style w:type="table" w:customStyle="1" w:styleId="Tabellaelenco6acolori-colore21">
    <w:name w:val="Tabella elenco 6 a colori - colore 21"/>
    <w:basedOn w:val="Tabellanormale"/>
    <w:uiPriority w:val="51"/>
    <w:pPr>
      <w:spacing w:after="0"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4" w:space="0" w:color="F8931D" w:themeColor="accent2"/>
        <w:bottom w:val="single" w:sz="4" w:space="0" w:color="F8931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8931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customStyle="1" w:styleId="Tabellagriglia1chiara-colore21">
    <w:name w:val="Tabella griglia 1 chiara - colore 21"/>
    <w:basedOn w:val="Tabellanormale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CD3A4" w:themeColor="accent2" w:themeTint="66"/>
        <w:left w:val="single" w:sz="4" w:space="0" w:color="FCD3A4" w:themeColor="accent2" w:themeTint="66"/>
        <w:bottom w:val="single" w:sz="4" w:space="0" w:color="FCD3A4" w:themeColor="accent2" w:themeTint="66"/>
        <w:right w:val="single" w:sz="4" w:space="0" w:color="FCD3A4" w:themeColor="accent2" w:themeTint="66"/>
        <w:insideH w:val="single" w:sz="4" w:space="0" w:color="FCD3A4" w:themeColor="accent2" w:themeTint="66"/>
        <w:insideV w:val="single" w:sz="4" w:space="0" w:color="FCD3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ABD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untoelenco">
    <w:name w:val="List Bullet"/>
    <w:basedOn w:val="Normale"/>
    <w:uiPriority w:val="1"/>
    <w:unhideWhenUsed/>
    <w:pPr>
      <w:numPr>
        <w:numId w:val="2"/>
      </w:numPr>
    </w:pPr>
  </w:style>
  <w:style w:type="paragraph" w:customStyle="1" w:styleId="Immagine">
    <w:name w:val="Immagine"/>
    <w:basedOn w:val="Normale"/>
    <w:qFormat/>
    <w:rsid w:val="00E279B8"/>
    <w:pPr>
      <w:spacing w:before="5760" w:after="0" w:line="720" w:lineRule="auto"/>
      <w:jc w:val="right"/>
    </w:pPr>
  </w:style>
  <w:style w:type="character" w:styleId="Enfasiintensa">
    <w:name w:val="Intense Emphasis"/>
    <w:basedOn w:val="Carpredefinitoparagrafo"/>
    <w:uiPriority w:val="21"/>
    <w:semiHidden/>
    <w:unhideWhenUsed/>
    <w:rsid w:val="0013333F"/>
    <w:rPr>
      <w:i/>
      <w:iCs/>
      <w:color w:val="846700" w:themeColor="accent1" w:themeShade="80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rsid w:val="0013333F"/>
    <w:pPr>
      <w:pBdr>
        <w:top w:val="single" w:sz="4" w:space="10" w:color="FFCA08" w:themeColor="accent1"/>
        <w:bottom w:val="single" w:sz="4" w:space="10" w:color="FFCA08" w:themeColor="accent1"/>
      </w:pBdr>
      <w:spacing w:before="360" w:after="360"/>
      <w:ind w:left="864" w:right="864"/>
      <w:jc w:val="center"/>
    </w:pPr>
    <w:rPr>
      <w:i/>
      <w:iCs/>
      <w:color w:val="846700" w:themeColor="accent1" w:themeShade="8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13333F"/>
    <w:rPr>
      <w:i/>
      <w:iCs/>
      <w:color w:val="846700" w:themeColor="accent1" w:themeShade="80"/>
    </w:rPr>
  </w:style>
  <w:style w:type="character" w:styleId="Riferimentointenso">
    <w:name w:val="Intense Reference"/>
    <w:basedOn w:val="Carpredefinitoparagrafo"/>
    <w:uiPriority w:val="32"/>
    <w:semiHidden/>
    <w:unhideWhenUsed/>
    <w:rsid w:val="0013333F"/>
    <w:rPr>
      <w:b/>
      <w:bCs/>
      <w:caps w:val="0"/>
      <w:smallCaps/>
      <w:color w:val="846700" w:themeColor="accent1" w:themeShade="80"/>
      <w:spacing w:val="5"/>
    </w:rPr>
  </w:style>
  <w:style w:type="paragraph" w:styleId="Testodelblocco">
    <w:name w:val="Block Text"/>
    <w:basedOn w:val="Normale"/>
    <w:uiPriority w:val="99"/>
    <w:semiHidden/>
    <w:unhideWhenUsed/>
    <w:rsid w:val="0013333F"/>
    <w:pPr>
      <w:pBdr>
        <w:top w:val="single" w:sz="2" w:space="10" w:color="846700" w:themeColor="accent1" w:themeShade="80" w:shadow="1"/>
        <w:left w:val="single" w:sz="2" w:space="10" w:color="846700" w:themeColor="accent1" w:themeShade="80" w:shadow="1"/>
        <w:bottom w:val="single" w:sz="2" w:space="10" w:color="846700" w:themeColor="accent1" w:themeShade="80" w:shadow="1"/>
        <w:right w:val="single" w:sz="2" w:space="10" w:color="846700" w:themeColor="accent1" w:themeShade="80" w:shadow="1"/>
      </w:pBdr>
      <w:ind w:left="1152" w:right="1152"/>
    </w:pPr>
    <w:rPr>
      <w:i/>
      <w:iCs/>
      <w:color w:val="846700" w:themeColor="accent1" w:themeShade="80"/>
    </w:rPr>
  </w:style>
  <w:style w:type="character" w:styleId="Collegamentoipertestuale">
    <w:name w:val="Hyperlink"/>
    <w:basedOn w:val="Carpredefinitoparagrafo"/>
    <w:uiPriority w:val="99"/>
    <w:semiHidden/>
    <w:unhideWhenUsed/>
    <w:rsid w:val="0013333F"/>
    <w:rPr>
      <w:color w:val="773709" w:themeColor="accent4" w:themeShade="80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E4D41"/>
    <w:pPr>
      <w:spacing w:after="0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E4D41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6D7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7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Piano%20di%20comunicazione%20del%20progetto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Legno">
  <a:themeElements>
    <a:clrScheme name="Giallo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Legno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Legno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A327CB4591524E801F9C831A5A3C78" ma:contentTypeVersion="3" ma:contentTypeDescription="Creare un nuovo documento." ma:contentTypeScope="" ma:versionID="46ca71bf2551acb6ab08b91c1b8316ac">
  <xsd:schema xmlns:xsd="http://www.w3.org/2001/XMLSchema" xmlns:xs="http://www.w3.org/2001/XMLSchema" xmlns:p="http://schemas.microsoft.com/office/2006/metadata/properties" xmlns:ns3="9ba82e96-5b9e-41b0-b761-ed9907381895" targetNamespace="http://schemas.microsoft.com/office/2006/metadata/properties" ma:root="true" ma:fieldsID="14a521678bcd21e2d2073f0198fcf7ee" ns3:_="">
    <xsd:import namespace="9ba82e96-5b9e-41b0-b761-ed99073818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a82e96-5b9e-41b0-b761-ed99073818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DBFAA2-D03A-4939-8E25-9A1D9E16E1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EE98C1-77FC-4408-A216-14563BB812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D4D84A1-1EA3-4DE6-B0E4-4B20C62AA8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EE9BFDE-8123-4785-A8CF-1A9560F365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a82e96-5b9e-41b0-b761-ed99073818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Piano di comunicazione del progetto.dotx</Template>
  <TotalTime>612</TotalTime>
  <Pages>1</Pages>
  <Words>2974</Words>
  <Characters>16958</Characters>
  <Application>Microsoft Office Word</Application>
  <DocSecurity>0</DocSecurity>
  <Lines>141</Lines>
  <Paragraphs>39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PIO CATAUDO</dc:creator>
  <cp:keywords/>
  <cp:lastModifiedBy>FRANCESCO PIO CATAUDO</cp:lastModifiedBy>
  <cp:revision>11</cp:revision>
  <dcterms:created xsi:type="dcterms:W3CDTF">2024-01-17T16:58:00Z</dcterms:created>
  <dcterms:modified xsi:type="dcterms:W3CDTF">2024-02-05T18:48:00Z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0x0101009FA327CB4591524E801F9C831A5A3C78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